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43CB2" w14:textId="1325E9A0" w:rsidR="0049599F" w:rsidRPr="00CA5308" w:rsidRDefault="0049599F" w:rsidP="0049599F">
      <w:pPr>
        <w:rPr>
          <w:lang w:val="fr-CH"/>
        </w:rPr>
      </w:pPr>
    </w:p>
    <w:p w14:paraId="2A595BF2" w14:textId="77777777" w:rsidR="0049599F" w:rsidRPr="00CA5308" w:rsidRDefault="0049599F" w:rsidP="0049599F">
      <w:pPr>
        <w:rPr>
          <w:lang w:val="fr-CH"/>
        </w:rPr>
      </w:pPr>
    </w:p>
    <w:p w14:paraId="4129203E" w14:textId="77777777" w:rsidR="0049599F" w:rsidRPr="00CA5308" w:rsidRDefault="0049599F" w:rsidP="0049599F">
      <w:pPr>
        <w:rPr>
          <w:lang w:val="fr-CH"/>
        </w:rPr>
      </w:pPr>
      <w:r w:rsidRPr="00CA5308">
        <w:rPr>
          <w:noProof/>
          <w:lang w:val="fr-CH" w:eastAsia="fr-CH"/>
        </w:rPr>
        <mc:AlternateContent>
          <mc:Choice Requires="wps">
            <w:drawing>
              <wp:anchor distT="0" distB="0" distL="114300" distR="114300" simplePos="0" relativeHeight="251657216" behindDoc="1" locked="0" layoutInCell="1" allowOverlap="1" wp14:anchorId="3576A7A2" wp14:editId="2409CB78">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A8B5B" w14:textId="77777777" w:rsidR="00B05DD5" w:rsidRDefault="00B05DD5" w:rsidP="0049599F">
                            <w:pPr>
                              <w:pStyle w:val="AdresseMaster"/>
                            </w:pPr>
                            <w:bookmarkStart w:id="0" w:name="OLE_LINK1"/>
                            <w:r w:rsidRPr="00767D7C">
                              <w:t>Master of Science HES-SO</w:t>
                            </w:r>
                            <w:r>
                              <w:t xml:space="preserve"> in  </w:t>
                            </w:r>
                            <w:r w:rsidRPr="00C44345">
                              <w:t>Engineering</w:t>
                            </w:r>
                          </w:p>
                          <w:p w14:paraId="0C60FAED" w14:textId="77777777" w:rsidR="00B05DD5" w:rsidRPr="00767D7C" w:rsidRDefault="00B05DD5" w:rsidP="0049599F">
                            <w:pPr>
                              <w:pStyle w:val="AdresseMaster"/>
                            </w:pPr>
                            <w:r w:rsidRPr="00767D7C">
                              <w:t>Av. de Provence 6</w:t>
                            </w:r>
                          </w:p>
                          <w:p w14:paraId="7F8719E7" w14:textId="77777777" w:rsidR="00B05DD5" w:rsidRPr="00767D7C" w:rsidRDefault="00B05DD5" w:rsidP="0049599F">
                            <w:pPr>
                              <w:pStyle w:val="AdresseMaster"/>
                            </w:pPr>
                            <w:r w:rsidRPr="00767D7C">
                              <w:t>CH-1007 Lausanne</w:t>
                            </w:r>
                          </w:p>
                          <w:p w14:paraId="7CF9C1E1" w14:textId="77777777" w:rsidR="00B05DD5" w:rsidRPr="00767D7C" w:rsidRDefault="00B05DD5" w:rsidP="0049599F">
                            <w:pPr>
                              <w:pStyle w:val="AdresseMaster"/>
                            </w:pPr>
                          </w:p>
                          <w:bookmarkEnd w:id="0"/>
                          <w:p w14:paraId="148FC476" w14:textId="77777777" w:rsidR="00B05DD5" w:rsidRPr="00767D7C" w:rsidRDefault="00B05DD5"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6A7A2" id="_x0000_t202" coordsize="21600,21600" o:spt="202" path="m,l,21600r21600,l21600,xe">
                <v:stroke joinstyle="miter"/>
                <v:path gradientshapeok="t" o:connecttype="rect"/>
              </v:shapetype>
              <v:shape id="Text Box 3" o:spid="_x0000_s1026" type="#_x0000_t202" style="position:absolute;left:0;text-align:left;margin-left:-54.4pt;margin-top:-26.9pt;width:3in;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" filled="f" stroked="f">
                <v:textbox>
                  <w:txbxContent>
                    <w:p w14:paraId="631A8B5B" w14:textId="77777777" w:rsidR="00B05DD5" w:rsidRDefault="00B05DD5" w:rsidP="0049599F">
                      <w:pPr>
                        <w:pStyle w:val="AdresseMaster"/>
                      </w:pPr>
                      <w:bookmarkStart w:id="1" w:name="OLE_LINK1"/>
                      <w:r w:rsidRPr="00767D7C">
                        <w:t>Master of Science HES-SO</w:t>
                      </w:r>
                      <w:r>
                        <w:t xml:space="preserve"> in  </w:t>
                      </w:r>
                      <w:r w:rsidRPr="00C44345">
                        <w:t>Engineering</w:t>
                      </w:r>
                    </w:p>
                    <w:p w14:paraId="0C60FAED" w14:textId="77777777" w:rsidR="00B05DD5" w:rsidRPr="00767D7C" w:rsidRDefault="00B05DD5" w:rsidP="0049599F">
                      <w:pPr>
                        <w:pStyle w:val="AdresseMaster"/>
                      </w:pPr>
                      <w:r w:rsidRPr="00767D7C">
                        <w:t>Av. de Provence 6</w:t>
                      </w:r>
                    </w:p>
                    <w:p w14:paraId="7F8719E7" w14:textId="77777777" w:rsidR="00B05DD5" w:rsidRPr="00767D7C" w:rsidRDefault="00B05DD5" w:rsidP="0049599F">
                      <w:pPr>
                        <w:pStyle w:val="AdresseMaster"/>
                      </w:pPr>
                      <w:r w:rsidRPr="00767D7C">
                        <w:t>CH-1007 Lausanne</w:t>
                      </w:r>
                    </w:p>
                    <w:p w14:paraId="7CF9C1E1" w14:textId="77777777" w:rsidR="00B05DD5" w:rsidRPr="00767D7C" w:rsidRDefault="00B05DD5" w:rsidP="0049599F">
                      <w:pPr>
                        <w:pStyle w:val="AdresseMaster"/>
                      </w:pPr>
                    </w:p>
                    <w:bookmarkEnd w:id="1"/>
                    <w:p w14:paraId="148FC476" w14:textId="77777777" w:rsidR="00B05DD5" w:rsidRPr="00767D7C" w:rsidRDefault="00B05DD5" w:rsidP="0049599F">
                      <w:pPr>
                        <w:pStyle w:val="AdresseMaster"/>
                      </w:pPr>
                    </w:p>
                  </w:txbxContent>
                </v:textbox>
              </v:shape>
            </w:pict>
          </mc:Fallback>
        </mc:AlternateContent>
      </w:r>
    </w:p>
    <w:p w14:paraId="61C6AF61" w14:textId="77777777" w:rsidR="0049599F" w:rsidRPr="00CA5308" w:rsidRDefault="0049599F" w:rsidP="0049599F">
      <w:pPr>
        <w:jc w:val="center"/>
        <w:rPr>
          <w:lang w:val="fr-CH"/>
        </w:rPr>
      </w:pPr>
    </w:p>
    <w:p w14:paraId="1E4319AC" w14:textId="77777777" w:rsidR="0049599F" w:rsidRPr="00CA5308" w:rsidRDefault="0049599F" w:rsidP="0049599F">
      <w:pPr>
        <w:rPr>
          <w:noProof/>
          <w:lang w:val="fr-CH" w:eastAsia="fr-CH"/>
        </w:rPr>
      </w:pPr>
    </w:p>
    <w:p w14:paraId="0F3C9183" w14:textId="77777777" w:rsidR="0049599F" w:rsidRPr="00CA5308" w:rsidRDefault="0049599F" w:rsidP="0049599F">
      <w:pPr>
        <w:rPr>
          <w:noProof/>
          <w:lang w:val="fr-CH" w:eastAsia="fr-CH"/>
        </w:rPr>
      </w:pPr>
    </w:p>
    <w:p w14:paraId="21A700A5" w14:textId="77777777" w:rsidR="0049599F" w:rsidRPr="00CA5308" w:rsidRDefault="0049599F" w:rsidP="0049599F">
      <w:pPr>
        <w:rPr>
          <w:noProof/>
          <w:lang w:val="fr-CH" w:eastAsia="fr-CH"/>
        </w:rPr>
      </w:pPr>
    </w:p>
    <w:p w14:paraId="1ED07A4F" w14:textId="77777777" w:rsidR="0049599F" w:rsidRPr="00CA5308" w:rsidRDefault="0049599F" w:rsidP="0049599F">
      <w:pPr>
        <w:pStyle w:val="PageGardeGrand"/>
        <w:rPr>
          <w:lang w:val="fr-CH"/>
        </w:rPr>
      </w:pPr>
      <w:r w:rsidRPr="00CA5308">
        <w:rPr>
          <w:lang w:val="fr-CH"/>
        </w:rPr>
        <w:t xml:space="preserve">Master of Science HES-SO in </w:t>
      </w:r>
      <w:r w:rsidR="003F5F82" w:rsidRPr="00CA5308">
        <w:rPr>
          <w:lang w:val="fr-CH"/>
        </w:rPr>
        <w:t>Engineering</w:t>
      </w:r>
    </w:p>
    <w:p w14:paraId="3EF0DD4D" w14:textId="77777777" w:rsidR="0049599F" w:rsidRPr="00CA5308" w:rsidRDefault="0049599F" w:rsidP="0049599F">
      <w:pPr>
        <w:rPr>
          <w:noProof/>
          <w:lang w:val="fr-CH" w:eastAsia="fr-CH"/>
        </w:rPr>
      </w:pPr>
    </w:p>
    <w:p w14:paraId="39669A15" w14:textId="570892D8" w:rsidR="0049599F" w:rsidRPr="00CA5308" w:rsidRDefault="0049599F" w:rsidP="003F5F82">
      <w:pPr>
        <w:pStyle w:val="PageGardeMoyen"/>
        <w:rPr>
          <w:lang w:val="fr-CH"/>
        </w:rPr>
      </w:pPr>
      <w:r w:rsidRPr="00CA5308">
        <w:rPr>
          <w:lang w:val="fr-CH"/>
        </w:rPr>
        <w:t>Orientation :</w:t>
      </w:r>
      <w:r w:rsidR="003F5F82" w:rsidRPr="00CA5308">
        <w:rPr>
          <w:lang w:val="fr-CH"/>
        </w:rPr>
        <w:t xml:space="preserve"> Technologies de l’information et de la communication (TIC) </w:t>
      </w:r>
    </w:p>
    <w:p w14:paraId="3031D991" w14:textId="77777777" w:rsidR="003F5F82" w:rsidRPr="00CA5308" w:rsidRDefault="003F5F82" w:rsidP="003F5F82">
      <w:pPr>
        <w:pStyle w:val="PageGardeMoyen"/>
        <w:rPr>
          <w:lang w:val="fr-CH"/>
        </w:rPr>
      </w:pPr>
    </w:p>
    <w:p w14:paraId="03746386" w14:textId="77777777" w:rsidR="0049599F" w:rsidRPr="00CA5308" w:rsidRDefault="0049599F" w:rsidP="0049599F">
      <w:pPr>
        <w:pStyle w:val="PageGardePetit"/>
        <w:rPr>
          <w:lang w:val="fr-CH"/>
        </w:rPr>
      </w:pPr>
    </w:p>
    <w:p w14:paraId="231AC8F9" w14:textId="77777777" w:rsidR="0049599F" w:rsidRPr="00CA5308" w:rsidRDefault="0049599F" w:rsidP="0049599F">
      <w:pPr>
        <w:rPr>
          <w:noProof/>
          <w:lang w:val="fr-CH" w:eastAsia="fr-CH"/>
        </w:rPr>
      </w:pPr>
    </w:p>
    <w:p w14:paraId="79D55AF4" w14:textId="7B39CD3E" w:rsidR="0049599F" w:rsidRPr="00CA5308" w:rsidRDefault="000B4CF4" w:rsidP="0049599F">
      <w:pPr>
        <w:pStyle w:val="PageGardePetit"/>
        <w:rPr>
          <w:lang w:val="fr-CH"/>
        </w:rPr>
      </w:pPr>
      <w:r w:rsidRPr="00CA5308">
        <w:rPr>
          <w:sz w:val="50"/>
          <w:szCs w:val="50"/>
          <w:lang w:val="fr-CH"/>
        </w:rPr>
        <w:t xml:space="preserve">Une IA pour surveiller les engagements de zéro déforestation </w:t>
      </w:r>
      <w:r w:rsidRPr="00CA5308">
        <w:rPr>
          <w:sz w:val="50"/>
          <w:szCs w:val="50"/>
          <w:lang w:val="fr-CH"/>
        </w:rPr>
        <w:tab/>
      </w:r>
    </w:p>
    <w:p w14:paraId="6E6CF146" w14:textId="77777777" w:rsidR="0049599F" w:rsidRPr="00CA5308" w:rsidRDefault="0049599F" w:rsidP="0049599F">
      <w:pPr>
        <w:pStyle w:val="PageGardePetit"/>
        <w:rPr>
          <w:lang w:val="fr-CH"/>
        </w:rPr>
      </w:pPr>
    </w:p>
    <w:p w14:paraId="647100D1" w14:textId="77777777" w:rsidR="0049599F" w:rsidRPr="00CA5308" w:rsidRDefault="0049599F" w:rsidP="0049599F">
      <w:pPr>
        <w:pStyle w:val="PageGardePetit"/>
        <w:rPr>
          <w:lang w:val="fr-CH"/>
        </w:rPr>
      </w:pPr>
    </w:p>
    <w:p w14:paraId="5E392B77" w14:textId="77777777" w:rsidR="0049599F" w:rsidRPr="00CA5308" w:rsidRDefault="0049599F" w:rsidP="0049599F">
      <w:pPr>
        <w:pStyle w:val="PageGardePetit"/>
        <w:rPr>
          <w:lang w:val="fr-CH"/>
        </w:rPr>
      </w:pPr>
      <w:r w:rsidRPr="00CA5308">
        <w:rPr>
          <w:lang w:val="fr-CH"/>
        </w:rPr>
        <w:t>Fait par</w:t>
      </w:r>
    </w:p>
    <w:p w14:paraId="52455064" w14:textId="4F5885C1" w:rsidR="0049599F" w:rsidRPr="00CA5308" w:rsidRDefault="000B4CF4" w:rsidP="0049599F">
      <w:pPr>
        <w:pStyle w:val="PageGardeGrand"/>
        <w:rPr>
          <w:lang w:val="fr-CH"/>
        </w:rPr>
      </w:pPr>
      <w:r w:rsidRPr="00CA5308">
        <w:rPr>
          <w:lang w:val="fr-CH"/>
        </w:rPr>
        <w:t>Romain Capocasale</w:t>
      </w:r>
    </w:p>
    <w:p w14:paraId="4829F634" w14:textId="77777777" w:rsidR="0049599F" w:rsidRPr="00CA5308" w:rsidRDefault="0049599F" w:rsidP="0049599F">
      <w:pPr>
        <w:pStyle w:val="PageGardePetit"/>
        <w:rPr>
          <w:lang w:val="fr-CH"/>
        </w:rPr>
      </w:pPr>
    </w:p>
    <w:p w14:paraId="0CD6F59F" w14:textId="77777777" w:rsidR="0049599F" w:rsidRPr="00CA5308" w:rsidRDefault="0049599F" w:rsidP="0049599F">
      <w:pPr>
        <w:pStyle w:val="PageGardePetit"/>
        <w:rPr>
          <w:lang w:val="fr-CH"/>
        </w:rPr>
      </w:pPr>
      <w:r w:rsidRPr="00CA5308">
        <w:rPr>
          <w:lang w:val="fr-CH"/>
        </w:rPr>
        <w:t>Sous la direction de</w:t>
      </w:r>
    </w:p>
    <w:p w14:paraId="2D99883D" w14:textId="690940A8" w:rsidR="0049599F" w:rsidRPr="00CA5308" w:rsidRDefault="0049599F" w:rsidP="0049599F">
      <w:pPr>
        <w:pStyle w:val="PageGardePetit"/>
        <w:rPr>
          <w:lang w:val="fr-CH"/>
        </w:rPr>
      </w:pPr>
      <w:r w:rsidRPr="00CA5308">
        <w:rPr>
          <w:lang w:val="fr-CH"/>
        </w:rPr>
        <w:t xml:space="preserve">Prof. </w:t>
      </w:r>
      <w:r w:rsidR="000B4CF4" w:rsidRPr="00CA5308">
        <w:rPr>
          <w:lang w:val="fr-CH"/>
        </w:rPr>
        <w:t>Andres Perez-Uribe,</w:t>
      </w:r>
    </w:p>
    <w:p w14:paraId="53788DC4" w14:textId="7C1556B8" w:rsidR="0049599F" w:rsidRPr="00CA5308" w:rsidRDefault="000B4CF4" w:rsidP="0049599F">
      <w:pPr>
        <w:pStyle w:val="PageGardePetit"/>
        <w:rPr>
          <w:lang w:val="fr-CH"/>
        </w:rPr>
      </w:pPr>
      <w:r w:rsidRPr="00CA5308">
        <w:rPr>
          <w:lang w:val="fr-CH"/>
        </w:rPr>
        <w:t>HEIG-VD</w:t>
      </w:r>
    </w:p>
    <w:p w14:paraId="52E38CDE" w14:textId="77777777" w:rsidR="0049599F" w:rsidRPr="00CA5308" w:rsidRDefault="0049599F" w:rsidP="0049599F">
      <w:pPr>
        <w:pStyle w:val="PageGardePetit"/>
        <w:rPr>
          <w:lang w:val="fr-CH"/>
        </w:rPr>
      </w:pPr>
    </w:p>
    <w:p w14:paraId="7E9FF35E" w14:textId="77777777" w:rsidR="0049599F" w:rsidRPr="00CA5308" w:rsidRDefault="0049599F" w:rsidP="0049599F">
      <w:pPr>
        <w:pStyle w:val="PageGardePetit"/>
        <w:rPr>
          <w:lang w:val="fr-CH"/>
        </w:rPr>
      </w:pPr>
      <w:r w:rsidRPr="00CA5308">
        <w:rPr>
          <w:lang w:val="fr-CH"/>
        </w:rPr>
        <w:t>[Expert externe (Prénom et nom, titre de l’expert lors de la défence du projet d</w:t>
      </w:r>
      <w:r w:rsidR="000B315B" w:rsidRPr="00CA5308">
        <w:rPr>
          <w:lang w:val="fr-CH"/>
        </w:rPr>
        <w:t>’appronfondissement</w:t>
      </w:r>
      <w:r w:rsidRPr="00CA5308">
        <w:rPr>
          <w:lang w:val="fr-CH"/>
        </w:rPr>
        <w:t>)]</w:t>
      </w:r>
    </w:p>
    <w:p w14:paraId="59484B5E" w14:textId="77777777" w:rsidR="0049599F" w:rsidRPr="00CA5308" w:rsidRDefault="0049599F" w:rsidP="0049599F">
      <w:pPr>
        <w:pStyle w:val="PageGardePetit"/>
        <w:rPr>
          <w:lang w:val="fr-CH"/>
        </w:rPr>
      </w:pPr>
    </w:p>
    <w:p w14:paraId="4580367B" w14:textId="77777777" w:rsidR="0049599F" w:rsidRPr="00CA5308" w:rsidRDefault="0049599F" w:rsidP="0049599F">
      <w:pPr>
        <w:pStyle w:val="PageGardePetit"/>
        <w:rPr>
          <w:lang w:val="fr-CH"/>
        </w:rPr>
      </w:pPr>
    </w:p>
    <w:p w14:paraId="62B6E4A6" w14:textId="77777777" w:rsidR="0049599F" w:rsidRPr="00CA5308" w:rsidRDefault="0049599F" w:rsidP="0049599F">
      <w:pPr>
        <w:pStyle w:val="PageGardePetit"/>
        <w:rPr>
          <w:lang w:val="fr-CH"/>
        </w:rPr>
      </w:pPr>
      <w:r w:rsidRPr="00CA5308">
        <w:rPr>
          <w:lang w:val="fr-CH"/>
        </w:rPr>
        <w:t>Lieu, HES-SO//Master, 20</w:t>
      </w:r>
      <w:r w:rsidR="003F5F82" w:rsidRPr="00CA5308">
        <w:rPr>
          <w:lang w:val="fr-CH"/>
        </w:rPr>
        <w:t> ??</w:t>
      </w:r>
    </w:p>
    <w:p w14:paraId="36BA22D2" w14:textId="77777777" w:rsidR="0049599F" w:rsidRPr="00CA5308" w:rsidRDefault="0049599F" w:rsidP="0049599F">
      <w:pPr>
        <w:rPr>
          <w:noProof/>
          <w:lang w:val="fr-CH" w:eastAsia="fr-CH"/>
        </w:rPr>
        <w:sectPr w:rsidR="0049599F" w:rsidRPr="00CA5308" w:rsidSect="0049599F">
          <w:headerReference w:type="first" r:id="rId12"/>
          <w:footerReference w:type="first" r:id="rId13"/>
          <w:type w:val="oddPage"/>
          <w:pgSz w:w="11906" w:h="16838" w:code="9"/>
          <w:pgMar w:top="1418" w:right="1418" w:bottom="1418" w:left="1418" w:header="851" w:footer="567" w:gutter="0"/>
          <w:pgNumType w:fmt="lowerRoman"/>
          <w:cols w:space="720"/>
          <w:titlePg/>
          <w:docGrid w:linePitch="326"/>
        </w:sectPr>
      </w:pPr>
    </w:p>
    <w:p w14:paraId="7193A778" w14:textId="77777777" w:rsidR="0049599F" w:rsidRPr="00CA5308" w:rsidRDefault="0049599F" w:rsidP="0049599F">
      <w:pPr>
        <w:rPr>
          <w:rFonts w:cs="Verdana"/>
          <w:lang w:val="fr-CH" w:eastAsia="fr-CH"/>
        </w:rPr>
      </w:pPr>
    </w:p>
    <w:p w14:paraId="488C8D52" w14:textId="77777777" w:rsidR="0049599F" w:rsidRPr="00CA5308" w:rsidRDefault="0049599F" w:rsidP="0049599F">
      <w:pPr>
        <w:rPr>
          <w:lang w:val="fr-CH"/>
        </w:rPr>
      </w:pPr>
    </w:p>
    <w:p w14:paraId="53165DD3" w14:textId="77777777" w:rsidR="0049599F" w:rsidRPr="00CA5308" w:rsidRDefault="0049599F" w:rsidP="0049599F">
      <w:pPr>
        <w:rPr>
          <w:lang w:val="fr-CH"/>
        </w:rPr>
      </w:pPr>
      <w:r w:rsidRPr="00CA5308">
        <w:rPr>
          <w:lang w:val="fr-CH"/>
        </w:rPr>
        <w:t>Accepté par la HES</w:t>
      </w:r>
      <w:r w:rsidRPr="00CA5308">
        <w:rPr>
          <w:lang w:val="fr-CH"/>
        </w:rPr>
        <w:noBreakHyphen/>
        <w:t>SO//Master (Suisse, Lausanne) sur proposition de</w:t>
      </w:r>
    </w:p>
    <w:p w14:paraId="1C1A5C18" w14:textId="77777777" w:rsidR="0049599F" w:rsidRPr="00CA5308" w:rsidRDefault="0049599F" w:rsidP="0049599F">
      <w:pPr>
        <w:rPr>
          <w:lang w:val="fr-CH"/>
        </w:rPr>
      </w:pPr>
    </w:p>
    <w:p w14:paraId="3A4BC289" w14:textId="77777777" w:rsidR="0049599F" w:rsidRPr="00CA5308" w:rsidRDefault="0049599F" w:rsidP="0049599F">
      <w:pPr>
        <w:rPr>
          <w:lang w:val="fr-CH"/>
        </w:rPr>
      </w:pPr>
      <w:r w:rsidRPr="00CA5308">
        <w:rPr>
          <w:lang w:val="fr-CH"/>
        </w:rPr>
        <w:t>Prof. xxx, conseiller d</w:t>
      </w:r>
      <w:r w:rsidR="000B315B" w:rsidRPr="00CA5308">
        <w:rPr>
          <w:lang w:val="fr-CH"/>
        </w:rPr>
        <w:t>u projet d’approfondissement</w:t>
      </w:r>
    </w:p>
    <w:p w14:paraId="0772D5FE" w14:textId="77777777" w:rsidR="0049599F" w:rsidRPr="00CA5308" w:rsidRDefault="0049599F" w:rsidP="0049599F">
      <w:pPr>
        <w:rPr>
          <w:lang w:val="fr-CH"/>
        </w:rPr>
      </w:pPr>
      <w:r w:rsidRPr="00CA5308">
        <w:rPr>
          <w:lang w:val="fr-CH"/>
        </w:rPr>
        <w:t>[Xyz, Expert principal]</w:t>
      </w:r>
    </w:p>
    <w:p w14:paraId="5B882B0B" w14:textId="77777777" w:rsidR="0049599F" w:rsidRPr="00CA5308" w:rsidRDefault="0049599F" w:rsidP="0049599F">
      <w:pPr>
        <w:rPr>
          <w:lang w:val="fr-CH"/>
        </w:rPr>
      </w:pPr>
    </w:p>
    <w:p w14:paraId="11E82090" w14:textId="77777777" w:rsidR="0049599F" w:rsidRPr="00CA5308" w:rsidRDefault="0049599F" w:rsidP="0049599F">
      <w:pPr>
        <w:rPr>
          <w:lang w:val="fr-CH"/>
        </w:rPr>
      </w:pPr>
    </w:p>
    <w:p w14:paraId="1135E671" w14:textId="77777777" w:rsidR="0049599F" w:rsidRPr="00CA5308" w:rsidRDefault="0049599F" w:rsidP="0049599F">
      <w:pPr>
        <w:rPr>
          <w:lang w:val="fr-CH"/>
        </w:rPr>
      </w:pPr>
    </w:p>
    <w:p w14:paraId="5BD64462" w14:textId="77777777" w:rsidR="0049599F" w:rsidRPr="00CA5308" w:rsidRDefault="0049599F" w:rsidP="0049599F">
      <w:pPr>
        <w:rPr>
          <w:lang w:val="fr-CH"/>
        </w:rPr>
      </w:pPr>
      <w:r w:rsidRPr="00CA5308">
        <w:rPr>
          <w:lang w:val="fr-CH"/>
        </w:rPr>
        <w:t>Lausanne, le … 20</w:t>
      </w:r>
      <w:r w:rsidR="00C17F4D" w:rsidRPr="00CA5308">
        <w:rPr>
          <w:lang w:val="fr-CH"/>
        </w:rPr>
        <w:t> ??</w:t>
      </w:r>
    </w:p>
    <w:p w14:paraId="460A3A72" w14:textId="77777777" w:rsidR="0049599F" w:rsidRPr="00CA5308"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9599F" w:rsidRPr="00CA5308" w14:paraId="79A152FD" w14:textId="77777777" w:rsidTr="00B05DD5">
        <w:tc>
          <w:tcPr>
            <w:tcW w:w="4606" w:type="dxa"/>
          </w:tcPr>
          <w:p w14:paraId="1170EEE6" w14:textId="77777777" w:rsidR="0049599F" w:rsidRPr="00CA5308" w:rsidRDefault="0049599F" w:rsidP="00B05DD5">
            <w:pPr>
              <w:rPr>
                <w:lang w:val="fr-CH"/>
              </w:rPr>
            </w:pPr>
          </w:p>
          <w:p w14:paraId="3489ABF9" w14:textId="77777777" w:rsidR="0049599F" w:rsidRPr="00CA5308" w:rsidRDefault="0049599F" w:rsidP="00B05DD5">
            <w:pPr>
              <w:rPr>
                <w:lang w:val="fr-CH"/>
              </w:rPr>
            </w:pPr>
          </w:p>
          <w:p w14:paraId="20972EB3" w14:textId="77777777" w:rsidR="0049599F" w:rsidRPr="00CA5308" w:rsidRDefault="0049599F" w:rsidP="00B05DD5">
            <w:pPr>
              <w:rPr>
                <w:lang w:val="fr-CH"/>
              </w:rPr>
            </w:pPr>
          </w:p>
          <w:p w14:paraId="62E74831" w14:textId="77777777" w:rsidR="0049599F" w:rsidRPr="00CA5308" w:rsidRDefault="0049599F" w:rsidP="00B05DD5">
            <w:pPr>
              <w:rPr>
                <w:lang w:val="fr-CH"/>
              </w:rPr>
            </w:pPr>
            <w:r w:rsidRPr="00CA5308">
              <w:rPr>
                <w:lang w:val="fr-CH"/>
              </w:rPr>
              <w:t>Prof. xxx</w:t>
            </w:r>
          </w:p>
          <w:p w14:paraId="5DC95E5C" w14:textId="77777777" w:rsidR="0049599F" w:rsidRPr="00CA5308" w:rsidRDefault="0049599F" w:rsidP="00B05DD5">
            <w:pPr>
              <w:rPr>
                <w:lang w:val="fr-CH"/>
              </w:rPr>
            </w:pPr>
            <w:r w:rsidRPr="00CA5308">
              <w:rPr>
                <w:lang w:val="fr-CH"/>
              </w:rPr>
              <w:t>Conseiller</w:t>
            </w:r>
          </w:p>
        </w:tc>
        <w:tc>
          <w:tcPr>
            <w:tcW w:w="4606" w:type="dxa"/>
          </w:tcPr>
          <w:p w14:paraId="1135D21B" w14:textId="77777777" w:rsidR="0049599F" w:rsidRPr="00CA5308" w:rsidRDefault="0049599F" w:rsidP="00B05DD5">
            <w:pPr>
              <w:rPr>
                <w:lang w:val="fr-CH"/>
              </w:rPr>
            </w:pPr>
          </w:p>
          <w:p w14:paraId="58CA11C0" w14:textId="77777777" w:rsidR="0049599F" w:rsidRPr="00CA5308" w:rsidRDefault="0049599F" w:rsidP="00B05DD5">
            <w:pPr>
              <w:rPr>
                <w:lang w:val="fr-CH"/>
              </w:rPr>
            </w:pPr>
          </w:p>
          <w:p w14:paraId="5B17D894" w14:textId="77777777" w:rsidR="0049599F" w:rsidRPr="00CA5308" w:rsidRDefault="0049599F" w:rsidP="00B05DD5">
            <w:pPr>
              <w:rPr>
                <w:lang w:val="fr-CH"/>
              </w:rPr>
            </w:pPr>
          </w:p>
          <w:p w14:paraId="3CDC79D6" w14:textId="77777777" w:rsidR="0049599F" w:rsidRPr="00CA5308" w:rsidRDefault="0049599F" w:rsidP="00B05DD5">
            <w:pPr>
              <w:rPr>
                <w:lang w:val="fr-CH"/>
              </w:rPr>
            </w:pPr>
            <w:r w:rsidRPr="00CA5308">
              <w:rPr>
                <w:lang w:val="fr-CH"/>
              </w:rPr>
              <w:t xml:space="preserve">Prof. </w:t>
            </w:r>
          </w:p>
          <w:p w14:paraId="713AD8F0" w14:textId="77777777" w:rsidR="0049599F" w:rsidRPr="00CA5308" w:rsidRDefault="0049599F" w:rsidP="00B05DD5">
            <w:pPr>
              <w:rPr>
                <w:lang w:val="fr-CH"/>
              </w:rPr>
            </w:pPr>
            <w:r w:rsidRPr="00CA5308">
              <w:rPr>
                <w:lang w:val="fr-CH"/>
              </w:rPr>
              <w:t>Responsable de la filière ….</w:t>
            </w:r>
          </w:p>
        </w:tc>
      </w:tr>
    </w:tbl>
    <w:p w14:paraId="3CF9B204" w14:textId="77777777" w:rsidR="0049599F" w:rsidRPr="00CA5308" w:rsidRDefault="0049599F" w:rsidP="0049599F">
      <w:pPr>
        <w:rPr>
          <w:lang w:val="fr-CH"/>
        </w:rPr>
      </w:pPr>
    </w:p>
    <w:p w14:paraId="522F11E7" w14:textId="77777777" w:rsidR="005E3966" w:rsidRPr="00CA5308" w:rsidRDefault="005E3966" w:rsidP="00465049">
      <w:pPr>
        <w:rPr>
          <w:noProof/>
          <w:lang w:val="fr-CH" w:eastAsia="fr-CH"/>
        </w:rPr>
      </w:pPr>
    </w:p>
    <w:p w14:paraId="72CEAB93" w14:textId="77777777" w:rsidR="005E3966" w:rsidRPr="00CA5308" w:rsidRDefault="005E3966" w:rsidP="00465049">
      <w:pPr>
        <w:rPr>
          <w:lang w:val="fr-CH"/>
        </w:rPr>
      </w:pPr>
    </w:p>
    <w:p w14:paraId="7D990C60" w14:textId="77777777" w:rsidR="0049599F" w:rsidRPr="00CA5308" w:rsidRDefault="0049599F" w:rsidP="001D5009">
      <w:pPr>
        <w:pStyle w:val="Titre4"/>
        <w:rPr>
          <w:lang w:val="fr-CH"/>
        </w:rPr>
      </w:pPr>
    </w:p>
    <w:p w14:paraId="737CC751" w14:textId="77777777" w:rsidR="0049599F" w:rsidRPr="00CA5308" w:rsidRDefault="0049599F" w:rsidP="001D5009">
      <w:pPr>
        <w:pStyle w:val="Titre4"/>
        <w:rPr>
          <w:lang w:val="fr-CH"/>
        </w:rPr>
      </w:pPr>
    </w:p>
    <w:p w14:paraId="14F765CA" w14:textId="77777777" w:rsidR="0049599F" w:rsidRPr="00CA5308" w:rsidRDefault="0049599F">
      <w:pPr>
        <w:autoSpaceDE/>
        <w:autoSpaceDN/>
        <w:adjustRightInd/>
        <w:spacing w:after="0"/>
        <w:jc w:val="left"/>
        <w:rPr>
          <w:rFonts w:eastAsia="Calibri" w:cs="Arial"/>
          <w:b/>
          <w:color w:val="4F81BD" w:themeColor="accent1"/>
          <w:lang w:val="fr-CH" w:eastAsia="en-US"/>
        </w:rPr>
      </w:pPr>
      <w:r w:rsidRPr="00CA5308">
        <w:rPr>
          <w:lang w:val="fr-CH"/>
        </w:rPr>
        <w:br w:type="page"/>
      </w:r>
    </w:p>
    <w:p w14:paraId="7208B77E" w14:textId="77777777" w:rsidR="0049599F" w:rsidRPr="00CA5308" w:rsidRDefault="0049599F" w:rsidP="001D5009">
      <w:pPr>
        <w:pStyle w:val="Titre4"/>
        <w:rPr>
          <w:lang w:val="fr-CH"/>
        </w:rPr>
      </w:pPr>
    </w:p>
    <w:p w14:paraId="5374570E" w14:textId="77777777" w:rsidR="0076273B" w:rsidRPr="00CA5308" w:rsidRDefault="0076273B" w:rsidP="001D5009">
      <w:pPr>
        <w:pStyle w:val="Titre4"/>
        <w:rPr>
          <w:lang w:val="fr-CH"/>
        </w:rPr>
      </w:pPr>
      <w:r w:rsidRPr="00CA5308">
        <w:rPr>
          <w:lang w:val="fr-CH"/>
        </w:rPr>
        <w:t>Dedicate</w:t>
      </w:r>
    </w:p>
    <w:p w14:paraId="313C9EB6" w14:textId="77777777" w:rsidR="0076273B" w:rsidRPr="00CA5308" w:rsidRDefault="0076273B" w:rsidP="00465049">
      <w:pPr>
        <w:rPr>
          <w:lang w:val="fr-CH"/>
        </w:rPr>
      </w:pPr>
    </w:p>
    <w:p w14:paraId="7DA171CC" w14:textId="77777777" w:rsidR="004F130F" w:rsidRPr="00CA5308" w:rsidRDefault="0076273B" w:rsidP="00465049">
      <w:pPr>
        <w:rPr>
          <w:lang w:val="fr-CH"/>
        </w:rPr>
      </w:pPr>
      <w:r w:rsidRPr="00CA5308">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w:t>
      </w:r>
    </w:p>
    <w:p w14:paraId="35979C77" w14:textId="77777777" w:rsidR="00BB68BC" w:rsidRPr="00CA5308" w:rsidRDefault="00BB68BC" w:rsidP="00465049">
      <w:pPr>
        <w:rPr>
          <w:lang w:val="fr-CH"/>
        </w:rPr>
        <w:sectPr w:rsidR="00BB68BC" w:rsidRPr="00CA5308" w:rsidSect="00BB68BC">
          <w:headerReference w:type="default" r:id="rId14"/>
          <w:footerReference w:type="default" r:id="rId15"/>
          <w:headerReference w:type="first" r:id="rId16"/>
          <w:type w:val="oddPage"/>
          <w:pgSz w:w="11906" w:h="16838" w:code="9"/>
          <w:pgMar w:top="1418" w:right="1418" w:bottom="1418" w:left="1418" w:header="851" w:footer="567" w:gutter="0"/>
          <w:pgNumType w:fmt="lowerRoman"/>
          <w:cols w:space="720"/>
          <w:docGrid w:linePitch="326"/>
        </w:sectPr>
      </w:pPr>
    </w:p>
    <w:p w14:paraId="145A56BA" w14:textId="77777777" w:rsidR="00037714" w:rsidRPr="00CA5308" w:rsidRDefault="00B929C5" w:rsidP="00874EE7">
      <w:pPr>
        <w:pStyle w:val="Titre1"/>
        <w:numPr>
          <w:ilvl w:val="0"/>
          <w:numId w:val="0"/>
        </w:numPr>
        <w:ind w:left="360"/>
        <w:rPr>
          <w:lang w:val="fr-CH"/>
        </w:rPr>
      </w:pPr>
      <w:bookmarkStart w:id="2" w:name="_Toc284593325"/>
      <w:r w:rsidRPr="00CA5308">
        <w:rPr>
          <w:lang w:val="fr-CH"/>
        </w:rPr>
        <w:lastRenderedPageBreak/>
        <w:t>Table of Contents</w:t>
      </w:r>
      <w:bookmarkEnd w:id="2"/>
    </w:p>
    <w:p w14:paraId="68BDDAB6" w14:textId="77777777" w:rsidR="00790AEA" w:rsidRPr="00CA5308" w:rsidRDefault="00537976">
      <w:pPr>
        <w:pStyle w:val="TM1"/>
        <w:rPr>
          <w:rFonts w:asciiTheme="minorHAnsi" w:eastAsiaTheme="minorEastAsia" w:hAnsiTheme="minorHAnsi" w:cstheme="minorBidi"/>
          <w:bCs w:val="0"/>
          <w:color w:val="auto"/>
          <w:lang w:val="fr-CH" w:eastAsia="fr-CH"/>
        </w:rPr>
      </w:pPr>
      <w:r w:rsidRPr="00CA5308">
        <w:rPr>
          <w:lang w:val="fr-CH"/>
        </w:rPr>
        <w:fldChar w:fldCharType="begin"/>
      </w:r>
      <w:r w:rsidRPr="00CA5308">
        <w:rPr>
          <w:lang w:val="fr-CH"/>
        </w:rPr>
        <w:instrText xml:space="preserve"> TOC \o "2-3" \h \z \u \t "Titre 1;1" </w:instrText>
      </w:r>
      <w:r w:rsidRPr="00CA5308">
        <w:rPr>
          <w:lang w:val="fr-CH"/>
        </w:rPr>
        <w:fldChar w:fldCharType="separate"/>
      </w:r>
      <w:hyperlink w:anchor="_Toc284593325" w:history="1">
        <w:r w:rsidR="00790AEA" w:rsidRPr="00CA5308">
          <w:rPr>
            <w:rStyle w:val="Lienhypertexte"/>
            <w:lang w:val="fr-CH"/>
          </w:rPr>
          <w:t>Table of Contents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_Toc284593325 \h </w:instrText>
        </w:r>
        <w:r w:rsidR="00790AEA" w:rsidRPr="00CA5308">
          <w:rPr>
            <w:webHidden/>
            <w:lang w:val="fr-CH"/>
          </w:rPr>
        </w:r>
        <w:r w:rsidR="00790AEA" w:rsidRPr="00CA5308">
          <w:rPr>
            <w:webHidden/>
            <w:lang w:val="fr-CH"/>
          </w:rPr>
          <w:fldChar w:fldCharType="separate"/>
        </w:r>
        <w:r w:rsidR="00790AEA" w:rsidRPr="00CA5308">
          <w:rPr>
            <w:webHidden/>
            <w:lang w:val="fr-CH"/>
          </w:rPr>
          <w:t>iv</w:t>
        </w:r>
        <w:r w:rsidR="00790AEA" w:rsidRPr="00CA5308">
          <w:rPr>
            <w:webHidden/>
            <w:lang w:val="fr-CH"/>
          </w:rPr>
          <w:fldChar w:fldCharType="end"/>
        </w:r>
      </w:hyperlink>
    </w:p>
    <w:p w14:paraId="567C5A59"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26" w:history="1">
        <w:r w:rsidR="00790AEA" w:rsidRPr="00CA5308">
          <w:rPr>
            <w:rStyle w:val="Lienhypertexte"/>
            <w:lang w:val="fr-CH"/>
          </w:rPr>
          <w:t>Acknowledgments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_Toc284593326 \h </w:instrText>
        </w:r>
        <w:r w:rsidR="00790AEA" w:rsidRPr="00CA5308">
          <w:rPr>
            <w:webHidden/>
            <w:lang w:val="fr-CH"/>
          </w:rPr>
        </w:r>
        <w:r w:rsidR="00790AEA" w:rsidRPr="00CA5308">
          <w:rPr>
            <w:webHidden/>
            <w:lang w:val="fr-CH"/>
          </w:rPr>
          <w:fldChar w:fldCharType="separate"/>
        </w:r>
        <w:r w:rsidR="00790AEA" w:rsidRPr="00CA5308">
          <w:rPr>
            <w:webHidden/>
            <w:lang w:val="fr-CH"/>
          </w:rPr>
          <w:t>v</w:t>
        </w:r>
        <w:r w:rsidR="00790AEA" w:rsidRPr="00CA5308">
          <w:rPr>
            <w:webHidden/>
            <w:lang w:val="fr-CH"/>
          </w:rPr>
          <w:fldChar w:fldCharType="end"/>
        </w:r>
      </w:hyperlink>
    </w:p>
    <w:p w14:paraId="7BA2E730"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27" w:history="1">
        <w:r w:rsidR="00790AEA" w:rsidRPr="00CA5308">
          <w:rPr>
            <w:rStyle w:val="Lienhypertexte"/>
            <w:lang w:val="fr-CH"/>
          </w:rPr>
          <w:t>Abbreviations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_Toc284593327 \h </w:instrText>
        </w:r>
        <w:r w:rsidR="00790AEA" w:rsidRPr="00CA5308">
          <w:rPr>
            <w:webHidden/>
            <w:lang w:val="fr-CH"/>
          </w:rPr>
        </w:r>
        <w:r w:rsidR="00790AEA" w:rsidRPr="00CA5308">
          <w:rPr>
            <w:webHidden/>
            <w:lang w:val="fr-CH"/>
          </w:rPr>
          <w:fldChar w:fldCharType="separate"/>
        </w:r>
        <w:r w:rsidR="00790AEA" w:rsidRPr="00CA5308">
          <w:rPr>
            <w:webHidden/>
            <w:lang w:val="fr-CH"/>
          </w:rPr>
          <w:t>vii</w:t>
        </w:r>
        <w:r w:rsidR="00790AEA" w:rsidRPr="00CA5308">
          <w:rPr>
            <w:webHidden/>
            <w:lang w:val="fr-CH"/>
          </w:rPr>
          <w:fldChar w:fldCharType="end"/>
        </w:r>
      </w:hyperlink>
    </w:p>
    <w:p w14:paraId="338C1AFE"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28" w:history="1">
        <w:r w:rsidR="00790AEA" w:rsidRPr="00CA5308">
          <w:rPr>
            <w:rStyle w:val="Lienhypertexte"/>
            <w:lang w:val="fr-CH"/>
          </w:rPr>
          <w:t>Abstract</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_Toc284593328 \h </w:instrText>
        </w:r>
        <w:r w:rsidR="00790AEA" w:rsidRPr="00CA5308">
          <w:rPr>
            <w:webHidden/>
            <w:lang w:val="fr-CH"/>
          </w:rPr>
        </w:r>
        <w:r w:rsidR="00790AEA" w:rsidRPr="00CA5308">
          <w:rPr>
            <w:webHidden/>
            <w:lang w:val="fr-CH"/>
          </w:rPr>
          <w:fldChar w:fldCharType="separate"/>
        </w:r>
        <w:r w:rsidR="00790AEA" w:rsidRPr="00CA5308">
          <w:rPr>
            <w:webHidden/>
            <w:lang w:val="fr-CH"/>
          </w:rPr>
          <w:t>viii</w:t>
        </w:r>
        <w:r w:rsidR="00790AEA" w:rsidRPr="00CA5308">
          <w:rPr>
            <w:webHidden/>
            <w:lang w:val="fr-CH"/>
          </w:rPr>
          <w:fldChar w:fldCharType="end"/>
        </w:r>
      </w:hyperlink>
    </w:p>
    <w:p w14:paraId="20F4542C"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29" w:history="1">
        <w:r w:rsidR="00790AEA" w:rsidRPr="00CA5308">
          <w:rPr>
            <w:rStyle w:val="Lienhypertexte"/>
            <w:lang w:val="fr-CH"/>
          </w:rPr>
          <w:t>1.</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Introduction</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_Toc284593329 \h </w:instrText>
        </w:r>
        <w:r w:rsidR="00790AEA" w:rsidRPr="00CA5308">
          <w:rPr>
            <w:webHidden/>
            <w:lang w:val="fr-CH"/>
          </w:rPr>
        </w:r>
        <w:r w:rsidR="00790AEA" w:rsidRPr="00CA5308">
          <w:rPr>
            <w:webHidden/>
            <w:lang w:val="fr-CH"/>
          </w:rPr>
          <w:fldChar w:fldCharType="separate"/>
        </w:r>
        <w:r w:rsidR="00790AEA" w:rsidRPr="00CA5308">
          <w:rPr>
            <w:webHidden/>
            <w:lang w:val="fr-CH"/>
          </w:rPr>
          <w:t>1</w:t>
        </w:r>
        <w:r w:rsidR="00790AEA" w:rsidRPr="00CA5308">
          <w:rPr>
            <w:webHidden/>
            <w:lang w:val="fr-CH"/>
          </w:rPr>
          <w:fldChar w:fldCharType="end"/>
        </w:r>
      </w:hyperlink>
    </w:p>
    <w:p w14:paraId="584DE3EA" w14:textId="77777777" w:rsidR="00790AEA" w:rsidRPr="00CA5308" w:rsidRDefault="00B05DD5">
      <w:pPr>
        <w:pStyle w:val="TM2"/>
        <w:rPr>
          <w:rFonts w:asciiTheme="minorHAnsi" w:eastAsiaTheme="minorEastAsia" w:hAnsiTheme="minorHAnsi" w:cstheme="minorBidi"/>
          <w:bCs w:val="0"/>
          <w:color w:val="auto"/>
          <w:lang w:val="fr-CH" w:eastAsia="fr-CH"/>
        </w:rPr>
      </w:pPr>
      <w:hyperlink w:anchor="_Toc284593330" w:history="1">
        <w:r w:rsidR="00790AEA" w:rsidRPr="00CA5308">
          <w:rPr>
            <w:rStyle w:val="Lienhypertexte"/>
            <w:lang w:val="fr-CH"/>
          </w:rPr>
          <w:t>1.1.</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Aim of Study</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_Toc284593330 \h </w:instrText>
        </w:r>
        <w:r w:rsidR="00790AEA" w:rsidRPr="00CA5308">
          <w:rPr>
            <w:webHidden/>
            <w:lang w:val="fr-CH"/>
          </w:rPr>
        </w:r>
        <w:r w:rsidR="00790AEA" w:rsidRPr="00CA5308">
          <w:rPr>
            <w:webHidden/>
            <w:lang w:val="fr-CH"/>
          </w:rPr>
          <w:fldChar w:fldCharType="separate"/>
        </w:r>
        <w:r w:rsidR="00790AEA" w:rsidRPr="00CA5308">
          <w:rPr>
            <w:webHidden/>
            <w:lang w:val="fr-CH"/>
          </w:rPr>
          <w:t>1</w:t>
        </w:r>
        <w:r w:rsidR="00790AEA" w:rsidRPr="00CA5308">
          <w:rPr>
            <w:webHidden/>
            <w:lang w:val="fr-CH"/>
          </w:rPr>
          <w:fldChar w:fldCharType="end"/>
        </w:r>
      </w:hyperlink>
    </w:p>
    <w:p w14:paraId="3F2D703C" w14:textId="77777777" w:rsidR="00790AEA" w:rsidRPr="00CA5308" w:rsidRDefault="00B05DD5">
      <w:pPr>
        <w:pStyle w:val="TM2"/>
        <w:rPr>
          <w:rFonts w:asciiTheme="minorHAnsi" w:eastAsiaTheme="minorEastAsia" w:hAnsiTheme="minorHAnsi" w:cstheme="minorBidi"/>
          <w:bCs w:val="0"/>
          <w:color w:val="auto"/>
          <w:lang w:val="fr-CH" w:eastAsia="fr-CH"/>
        </w:rPr>
      </w:pPr>
      <w:hyperlink w:anchor="_Toc284593331" w:history="1">
        <w:r w:rsidR="00790AEA" w:rsidRPr="00CA5308">
          <w:rPr>
            <w:rStyle w:val="Lienhypertexte"/>
            <w:lang w:val="fr-CH"/>
          </w:rPr>
          <w:t>1.2.</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Scope and Limitation of Study</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_Toc284593331 \h </w:instrText>
        </w:r>
        <w:r w:rsidR="00790AEA" w:rsidRPr="00CA5308">
          <w:rPr>
            <w:webHidden/>
            <w:lang w:val="fr-CH"/>
          </w:rPr>
        </w:r>
        <w:r w:rsidR="00790AEA" w:rsidRPr="00CA5308">
          <w:rPr>
            <w:webHidden/>
            <w:lang w:val="fr-CH"/>
          </w:rPr>
          <w:fldChar w:fldCharType="separate"/>
        </w:r>
        <w:r w:rsidR="00790AEA" w:rsidRPr="00CA5308">
          <w:rPr>
            <w:webHidden/>
            <w:lang w:val="fr-CH"/>
          </w:rPr>
          <w:t>1</w:t>
        </w:r>
        <w:r w:rsidR="00790AEA" w:rsidRPr="00CA5308">
          <w:rPr>
            <w:webHidden/>
            <w:lang w:val="fr-CH"/>
          </w:rPr>
          <w:fldChar w:fldCharType="end"/>
        </w:r>
      </w:hyperlink>
    </w:p>
    <w:p w14:paraId="4D377AAC"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32" w:history="1">
        <w:r w:rsidR="00790AEA" w:rsidRPr="00CA5308">
          <w:rPr>
            <w:rStyle w:val="Lienhypertexte"/>
            <w:lang w:val="fr-CH"/>
          </w:rPr>
          <w:t>2.</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Literature Review and Research Proposal</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_Toc284593332 \h </w:instrText>
        </w:r>
        <w:r w:rsidR="00790AEA" w:rsidRPr="00CA5308">
          <w:rPr>
            <w:webHidden/>
            <w:lang w:val="fr-CH"/>
          </w:rPr>
        </w:r>
        <w:r w:rsidR="00790AEA" w:rsidRPr="00CA5308">
          <w:rPr>
            <w:webHidden/>
            <w:lang w:val="fr-CH"/>
          </w:rPr>
          <w:fldChar w:fldCharType="separate"/>
        </w:r>
        <w:r w:rsidR="00790AEA" w:rsidRPr="00CA5308">
          <w:rPr>
            <w:webHidden/>
            <w:lang w:val="fr-CH"/>
          </w:rPr>
          <w:t>3</w:t>
        </w:r>
        <w:r w:rsidR="00790AEA" w:rsidRPr="00CA5308">
          <w:rPr>
            <w:webHidden/>
            <w:lang w:val="fr-CH"/>
          </w:rPr>
          <w:fldChar w:fldCharType="end"/>
        </w:r>
      </w:hyperlink>
    </w:p>
    <w:p w14:paraId="646A0042" w14:textId="77777777" w:rsidR="00790AEA" w:rsidRPr="00CA5308" w:rsidRDefault="00B05DD5">
      <w:pPr>
        <w:pStyle w:val="TM2"/>
        <w:rPr>
          <w:rFonts w:asciiTheme="minorHAnsi" w:eastAsiaTheme="minorEastAsia" w:hAnsiTheme="minorHAnsi" w:cstheme="minorBidi"/>
          <w:bCs w:val="0"/>
          <w:color w:val="auto"/>
          <w:lang w:val="fr-CH" w:eastAsia="fr-CH"/>
        </w:rPr>
      </w:pPr>
      <w:hyperlink w:anchor="_Toc284593333" w:history="1">
        <w:r w:rsidR="00790AEA" w:rsidRPr="00CA5308">
          <w:rPr>
            <w:rStyle w:val="Lienhypertexte"/>
            <w:lang w:val="fr-CH"/>
          </w:rPr>
          <w:t>2.1.</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State of the art</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_Toc284593333 \h </w:instrText>
        </w:r>
        <w:r w:rsidR="00790AEA" w:rsidRPr="00CA5308">
          <w:rPr>
            <w:webHidden/>
            <w:lang w:val="fr-CH"/>
          </w:rPr>
        </w:r>
        <w:r w:rsidR="00790AEA" w:rsidRPr="00CA5308">
          <w:rPr>
            <w:webHidden/>
            <w:lang w:val="fr-CH"/>
          </w:rPr>
          <w:fldChar w:fldCharType="separate"/>
        </w:r>
        <w:r w:rsidR="00790AEA" w:rsidRPr="00CA5308">
          <w:rPr>
            <w:webHidden/>
            <w:lang w:val="fr-CH"/>
          </w:rPr>
          <w:t>3</w:t>
        </w:r>
        <w:r w:rsidR="00790AEA" w:rsidRPr="00CA5308">
          <w:rPr>
            <w:webHidden/>
            <w:lang w:val="fr-CH"/>
          </w:rPr>
          <w:fldChar w:fldCharType="end"/>
        </w:r>
      </w:hyperlink>
    </w:p>
    <w:p w14:paraId="5198D3C5" w14:textId="77777777" w:rsidR="00790AEA" w:rsidRPr="00CA5308" w:rsidRDefault="00B05DD5">
      <w:pPr>
        <w:pStyle w:val="TM3"/>
        <w:rPr>
          <w:rFonts w:asciiTheme="minorHAnsi" w:eastAsiaTheme="minorEastAsia" w:hAnsiTheme="minorHAnsi" w:cstheme="minorBidi"/>
          <w:color w:val="auto"/>
          <w:lang w:val="fr-CH" w:eastAsia="fr-CH"/>
        </w:rPr>
      </w:pPr>
      <w:hyperlink w:anchor="_Toc284593334" w:history="1">
        <w:r w:rsidR="00790AEA" w:rsidRPr="00CA5308">
          <w:rPr>
            <w:rStyle w:val="Lienhypertexte"/>
            <w:lang w:val="fr-CH"/>
          </w:rPr>
          <w:t>2.1.1.</w:t>
        </w:r>
        <w:r w:rsidR="00790AEA" w:rsidRPr="00CA5308">
          <w:rPr>
            <w:rFonts w:asciiTheme="minorHAnsi" w:eastAsiaTheme="minorEastAsia" w:hAnsiTheme="minorHAnsi" w:cstheme="minorBidi"/>
            <w:color w:val="auto"/>
            <w:lang w:val="fr-CH" w:eastAsia="fr-CH"/>
          </w:rPr>
          <w:tab/>
        </w:r>
        <w:r w:rsidR="00790AEA" w:rsidRPr="00CA5308">
          <w:rPr>
            <w:rStyle w:val="Lienhypertexte"/>
            <w:lang w:val="fr-CH"/>
          </w:rPr>
          <w:t>Patent law</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_Toc284593334 \h </w:instrText>
        </w:r>
        <w:r w:rsidR="00790AEA" w:rsidRPr="00CA5308">
          <w:rPr>
            <w:webHidden/>
            <w:lang w:val="fr-CH"/>
          </w:rPr>
        </w:r>
        <w:r w:rsidR="00790AEA" w:rsidRPr="00CA5308">
          <w:rPr>
            <w:webHidden/>
            <w:lang w:val="fr-CH"/>
          </w:rPr>
          <w:fldChar w:fldCharType="separate"/>
        </w:r>
        <w:r w:rsidR="00790AEA" w:rsidRPr="00CA5308">
          <w:rPr>
            <w:webHidden/>
            <w:lang w:val="fr-CH"/>
          </w:rPr>
          <w:t>3</w:t>
        </w:r>
        <w:r w:rsidR="00790AEA" w:rsidRPr="00CA5308">
          <w:rPr>
            <w:webHidden/>
            <w:lang w:val="fr-CH"/>
          </w:rPr>
          <w:fldChar w:fldCharType="end"/>
        </w:r>
      </w:hyperlink>
    </w:p>
    <w:p w14:paraId="6F0106B4"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35" w:history="1">
        <w:r w:rsidR="00790AEA" w:rsidRPr="00CA5308">
          <w:rPr>
            <w:rStyle w:val="Lienhypertexte"/>
            <w:lang w:val="fr-CH"/>
          </w:rPr>
          <w:t>3.</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Results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_Toc284593335 \h </w:instrText>
        </w:r>
        <w:r w:rsidR="00790AEA" w:rsidRPr="00CA5308">
          <w:rPr>
            <w:webHidden/>
            <w:lang w:val="fr-CH"/>
          </w:rPr>
        </w:r>
        <w:r w:rsidR="00790AEA" w:rsidRPr="00CA5308">
          <w:rPr>
            <w:webHidden/>
            <w:lang w:val="fr-CH"/>
          </w:rPr>
          <w:fldChar w:fldCharType="separate"/>
        </w:r>
        <w:r w:rsidR="00790AEA" w:rsidRPr="00CA5308">
          <w:rPr>
            <w:webHidden/>
            <w:lang w:val="fr-CH"/>
          </w:rPr>
          <w:t>5</w:t>
        </w:r>
        <w:r w:rsidR="00790AEA" w:rsidRPr="00CA5308">
          <w:rPr>
            <w:webHidden/>
            <w:lang w:val="fr-CH"/>
          </w:rPr>
          <w:fldChar w:fldCharType="end"/>
        </w:r>
      </w:hyperlink>
    </w:p>
    <w:p w14:paraId="156B14F0" w14:textId="77777777" w:rsidR="00790AEA" w:rsidRPr="00CA5308" w:rsidRDefault="00B05DD5">
      <w:pPr>
        <w:pStyle w:val="TM2"/>
        <w:rPr>
          <w:rFonts w:asciiTheme="minorHAnsi" w:eastAsiaTheme="minorEastAsia" w:hAnsiTheme="minorHAnsi" w:cstheme="minorBidi"/>
          <w:bCs w:val="0"/>
          <w:color w:val="auto"/>
          <w:lang w:val="fr-CH" w:eastAsia="fr-CH"/>
        </w:rPr>
      </w:pPr>
      <w:hyperlink w:anchor="_Toc284593336" w:history="1">
        <w:r w:rsidR="00790AEA" w:rsidRPr="00CA5308">
          <w:rPr>
            <w:rStyle w:val="Lienhypertexte"/>
            <w:lang w:val="fr-CH"/>
          </w:rPr>
          <w:t>3.1.</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Materials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_Toc284593336 \h </w:instrText>
        </w:r>
        <w:r w:rsidR="00790AEA" w:rsidRPr="00CA5308">
          <w:rPr>
            <w:webHidden/>
            <w:lang w:val="fr-CH"/>
          </w:rPr>
        </w:r>
        <w:r w:rsidR="00790AEA" w:rsidRPr="00CA5308">
          <w:rPr>
            <w:webHidden/>
            <w:lang w:val="fr-CH"/>
          </w:rPr>
          <w:fldChar w:fldCharType="separate"/>
        </w:r>
        <w:r w:rsidR="00790AEA" w:rsidRPr="00CA5308">
          <w:rPr>
            <w:webHidden/>
            <w:lang w:val="fr-CH"/>
          </w:rPr>
          <w:t>5</w:t>
        </w:r>
        <w:r w:rsidR="00790AEA" w:rsidRPr="00CA5308">
          <w:rPr>
            <w:webHidden/>
            <w:lang w:val="fr-CH"/>
          </w:rPr>
          <w:fldChar w:fldCharType="end"/>
        </w:r>
      </w:hyperlink>
    </w:p>
    <w:p w14:paraId="480F043E" w14:textId="77777777" w:rsidR="00790AEA" w:rsidRPr="00CA5308" w:rsidRDefault="00B05DD5">
      <w:pPr>
        <w:pStyle w:val="TM2"/>
        <w:rPr>
          <w:rFonts w:asciiTheme="minorHAnsi" w:eastAsiaTheme="minorEastAsia" w:hAnsiTheme="minorHAnsi" w:cstheme="minorBidi"/>
          <w:bCs w:val="0"/>
          <w:color w:val="auto"/>
          <w:lang w:val="fr-CH" w:eastAsia="fr-CH"/>
        </w:rPr>
      </w:pPr>
      <w:hyperlink w:anchor="_Toc284593337" w:history="1">
        <w:r w:rsidR="00790AEA" w:rsidRPr="00CA5308">
          <w:rPr>
            <w:rStyle w:val="Lienhypertexte"/>
            <w:lang w:val="fr-CH"/>
          </w:rPr>
          <w:t>3.2.</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Products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_Toc284593337 \h </w:instrText>
        </w:r>
        <w:r w:rsidR="00790AEA" w:rsidRPr="00CA5308">
          <w:rPr>
            <w:webHidden/>
            <w:lang w:val="fr-CH"/>
          </w:rPr>
        </w:r>
        <w:r w:rsidR="00790AEA" w:rsidRPr="00CA5308">
          <w:rPr>
            <w:webHidden/>
            <w:lang w:val="fr-CH"/>
          </w:rPr>
          <w:fldChar w:fldCharType="separate"/>
        </w:r>
        <w:r w:rsidR="00790AEA" w:rsidRPr="00CA5308">
          <w:rPr>
            <w:webHidden/>
            <w:lang w:val="fr-CH"/>
          </w:rPr>
          <w:t>5</w:t>
        </w:r>
        <w:r w:rsidR="00790AEA" w:rsidRPr="00CA5308">
          <w:rPr>
            <w:webHidden/>
            <w:lang w:val="fr-CH"/>
          </w:rPr>
          <w:fldChar w:fldCharType="end"/>
        </w:r>
      </w:hyperlink>
    </w:p>
    <w:p w14:paraId="03229C30"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38" w:history="1">
        <w:r w:rsidR="00790AEA" w:rsidRPr="00CA5308">
          <w:rPr>
            <w:rStyle w:val="Lienhypertexte"/>
            <w:lang w:val="fr-CH"/>
          </w:rPr>
          <w:t>4.</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Discussion</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_Toc284593338 \h </w:instrText>
        </w:r>
        <w:r w:rsidR="00790AEA" w:rsidRPr="00CA5308">
          <w:rPr>
            <w:webHidden/>
            <w:lang w:val="fr-CH"/>
          </w:rPr>
        </w:r>
        <w:r w:rsidR="00790AEA" w:rsidRPr="00CA5308">
          <w:rPr>
            <w:webHidden/>
            <w:lang w:val="fr-CH"/>
          </w:rPr>
          <w:fldChar w:fldCharType="separate"/>
        </w:r>
        <w:r w:rsidR="00790AEA" w:rsidRPr="00CA5308">
          <w:rPr>
            <w:webHidden/>
            <w:lang w:val="fr-CH"/>
          </w:rPr>
          <w:t>7</w:t>
        </w:r>
        <w:r w:rsidR="00790AEA" w:rsidRPr="00CA5308">
          <w:rPr>
            <w:webHidden/>
            <w:lang w:val="fr-CH"/>
          </w:rPr>
          <w:fldChar w:fldCharType="end"/>
        </w:r>
      </w:hyperlink>
    </w:p>
    <w:p w14:paraId="61CE92DC"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39" w:history="1">
        <w:r w:rsidR="00790AEA" w:rsidRPr="00CA5308">
          <w:rPr>
            <w:rStyle w:val="Lienhypertexte"/>
            <w:lang w:val="fr-CH"/>
          </w:rPr>
          <w:t>5.</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Experimental Part</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_Toc284593339 \h </w:instrText>
        </w:r>
        <w:r w:rsidR="00790AEA" w:rsidRPr="00CA5308">
          <w:rPr>
            <w:webHidden/>
            <w:lang w:val="fr-CH"/>
          </w:rPr>
        </w:r>
        <w:r w:rsidR="00790AEA" w:rsidRPr="00CA5308">
          <w:rPr>
            <w:webHidden/>
            <w:lang w:val="fr-CH"/>
          </w:rPr>
          <w:fldChar w:fldCharType="separate"/>
        </w:r>
        <w:r w:rsidR="00790AEA" w:rsidRPr="00CA5308">
          <w:rPr>
            <w:webHidden/>
            <w:lang w:val="fr-CH"/>
          </w:rPr>
          <w:t>9</w:t>
        </w:r>
        <w:r w:rsidR="00790AEA" w:rsidRPr="00CA5308">
          <w:rPr>
            <w:webHidden/>
            <w:lang w:val="fr-CH"/>
          </w:rPr>
          <w:fldChar w:fldCharType="end"/>
        </w:r>
      </w:hyperlink>
    </w:p>
    <w:p w14:paraId="4CE4EF52"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40" w:history="1">
        <w:r w:rsidR="00790AEA" w:rsidRPr="00CA5308">
          <w:rPr>
            <w:rStyle w:val="Lienhypertexte"/>
            <w:lang w:val="fr-CH"/>
          </w:rPr>
          <w:t>6.</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Conclusion</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_Toc284593340 \h </w:instrText>
        </w:r>
        <w:r w:rsidR="00790AEA" w:rsidRPr="00CA5308">
          <w:rPr>
            <w:webHidden/>
            <w:lang w:val="fr-CH"/>
          </w:rPr>
        </w:r>
        <w:r w:rsidR="00790AEA" w:rsidRPr="00CA5308">
          <w:rPr>
            <w:webHidden/>
            <w:lang w:val="fr-CH"/>
          </w:rPr>
          <w:fldChar w:fldCharType="separate"/>
        </w:r>
        <w:r w:rsidR="00790AEA" w:rsidRPr="00CA5308">
          <w:rPr>
            <w:webHidden/>
            <w:lang w:val="fr-CH"/>
          </w:rPr>
          <w:t>11</w:t>
        </w:r>
        <w:r w:rsidR="00790AEA" w:rsidRPr="00CA5308">
          <w:rPr>
            <w:webHidden/>
            <w:lang w:val="fr-CH"/>
          </w:rPr>
          <w:fldChar w:fldCharType="end"/>
        </w:r>
      </w:hyperlink>
    </w:p>
    <w:p w14:paraId="05BDEEC4"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41" w:history="1">
        <w:r w:rsidR="00790AEA" w:rsidRPr="00CA5308">
          <w:rPr>
            <w:rStyle w:val="Lienhypertexte"/>
            <w:lang w:val="fr-CH"/>
          </w:rPr>
          <w:t>7.</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References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_Toc284593341 \h </w:instrText>
        </w:r>
        <w:r w:rsidR="00790AEA" w:rsidRPr="00CA5308">
          <w:rPr>
            <w:webHidden/>
            <w:lang w:val="fr-CH"/>
          </w:rPr>
        </w:r>
        <w:r w:rsidR="00790AEA" w:rsidRPr="00CA5308">
          <w:rPr>
            <w:webHidden/>
            <w:lang w:val="fr-CH"/>
          </w:rPr>
          <w:fldChar w:fldCharType="separate"/>
        </w:r>
        <w:r w:rsidR="00790AEA" w:rsidRPr="00CA5308">
          <w:rPr>
            <w:webHidden/>
            <w:lang w:val="fr-CH"/>
          </w:rPr>
          <w:t>13</w:t>
        </w:r>
        <w:r w:rsidR="00790AEA" w:rsidRPr="00CA5308">
          <w:rPr>
            <w:webHidden/>
            <w:lang w:val="fr-CH"/>
          </w:rPr>
          <w:fldChar w:fldCharType="end"/>
        </w:r>
      </w:hyperlink>
    </w:p>
    <w:p w14:paraId="627D7DBD" w14:textId="77777777" w:rsidR="00790AEA" w:rsidRPr="00CA5308" w:rsidRDefault="00B05DD5">
      <w:pPr>
        <w:pStyle w:val="TM1"/>
        <w:rPr>
          <w:rFonts w:asciiTheme="minorHAnsi" w:eastAsiaTheme="minorEastAsia" w:hAnsiTheme="minorHAnsi" w:cstheme="minorBidi"/>
          <w:bCs w:val="0"/>
          <w:color w:val="auto"/>
          <w:lang w:val="fr-CH" w:eastAsia="fr-CH"/>
        </w:rPr>
      </w:pPr>
      <w:hyperlink w:anchor="_Toc284593342" w:history="1">
        <w:r w:rsidR="00790AEA" w:rsidRPr="00CA5308">
          <w:rPr>
            <w:rStyle w:val="Lienhypertexte"/>
            <w:lang w:val="fr-CH"/>
          </w:rPr>
          <w:t>8.</w:t>
        </w:r>
        <w:r w:rsidR="00790AEA" w:rsidRPr="00CA5308">
          <w:rPr>
            <w:rFonts w:asciiTheme="minorHAnsi" w:eastAsiaTheme="minorEastAsia" w:hAnsiTheme="minorHAnsi" w:cstheme="minorBidi"/>
            <w:bCs w:val="0"/>
            <w:color w:val="auto"/>
            <w:lang w:val="fr-CH" w:eastAsia="fr-CH"/>
          </w:rPr>
          <w:tab/>
        </w:r>
        <w:r w:rsidR="00790AEA" w:rsidRPr="00CA5308">
          <w:rPr>
            <w:rStyle w:val="Lienhypertexte"/>
            <w:lang w:val="fr-CH"/>
          </w:rPr>
          <w:t>Appendices</w:t>
        </w:r>
        <w:r w:rsidR="00790AEA" w:rsidRPr="00CA5308">
          <w:rPr>
            <w:webHidden/>
            <w:lang w:val="fr-CH"/>
          </w:rPr>
          <w:tab/>
        </w:r>
        <w:r w:rsidR="00790AEA" w:rsidRPr="00CA5308">
          <w:rPr>
            <w:webHidden/>
            <w:lang w:val="fr-CH"/>
          </w:rPr>
          <w:fldChar w:fldCharType="begin"/>
        </w:r>
        <w:r w:rsidR="00790AEA" w:rsidRPr="00CA5308">
          <w:rPr>
            <w:webHidden/>
            <w:lang w:val="fr-CH"/>
          </w:rPr>
          <w:instrText xml:space="preserve"> PAGEREF _Toc284593342 \h </w:instrText>
        </w:r>
        <w:r w:rsidR="00790AEA" w:rsidRPr="00CA5308">
          <w:rPr>
            <w:webHidden/>
            <w:lang w:val="fr-CH"/>
          </w:rPr>
        </w:r>
        <w:r w:rsidR="00790AEA" w:rsidRPr="00CA5308">
          <w:rPr>
            <w:webHidden/>
            <w:lang w:val="fr-CH"/>
          </w:rPr>
          <w:fldChar w:fldCharType="separate"/>
        </w:r>
        <w:r w:rsidR="00790AEA" w:rsidRPr="00CA5308">
          <w:rPr>
            <w:webHidden/>
            <w:lang w:val="fr-CH"/>
          </w:rPr>
          <w:t>15</w:t>
        </w:r>
        <w:r w:rsidR="00790AEA" w:rsidRPr="00CA5308">
          <w:rPr>
            <w:webHidden/>
            <w:lang w:val="fr-CH"/>
          </w:rPr>
          <w:fldChar w:fldCharType="end"/>
        </w:r>
      </w:hyperlink>
    </w:p>
    <w:p w14:paraId="034D9FC5" w14:textId="77777777" w:rsidR="00177AD9" w:rsidRPr="00CA5308" w:rsidRDefault="00537976" w:rsidP="00767D7C">
      <w:pPr>
        <w:pStyle w:val="TableMatiere"/>
        <w:rPr>
          <w:lang w:val="fr-CH"/>
        </w:rPr>
      </w:pPr>
      <w:r w:rsidRPr="00CA5308">
        <w:rPr>
          <w:lang w:val="fr-CH"/>
        </w:rPr>
        <w:fldChar w:fldCharType="end"/>
      </w:r>
    </w:p>
    <w:p w14:paraId="53F6EF74" w14:textId="77777777" w:rsidR="00BC2245" w:rsidRPr="00CA5308" w:rsidRDefault="00BC2245" w:rsidP="00465049">
      <w:pPr>
        <w:rPr>
          <w:lang w:val="fr-CH"/>
        </w:rPr>
      </w:pPr>
    </w:p>
    <w:p w14:paraId="434D1966" w14:textId="77777777" w:rsidR="00BC2245" w:rsidRPr="00CA5308" w:rsidRDefault="00BC2245" w:rsidP="00465049">
      <w:pPr>
        <w:rPr>
          <w:lang w:val="fr-CH"/>
        </w:rPr>
        <w:sectPr w:rsidR="00BC2245" w:rsidRPr="00CA5308" w:rsidSect="00BB68BC">
          <w:type w:val="evenPage"/>
          <w:pgSz w:w="11906" w:h="16838" w:code="9"/>
          <w:pgMar w:top="1418" w:right="1418" w:bottom="1418" w:left="1418" w:header="851" w:footer="567" w:gutter="0"/>
          <w:pgNumType w:fmt="lowerRoman"/>
          <w:cols w:space="720"/>
          <w:docGrid w:linePitch="326"/>
        </w:sectPr>
      </w:pPr>
    </w:p>
    <w:p w14:paraId="7FD429E1" w14:textId="77777777" w:rsidR="003D5949" w:rsidRPr="00CA5308" w:rsidRDefault="003D5949" w:rsidP="00874EE7">
      <w:pPr>
        <w:pStyle w:val="Titre1"/>
        <w:numPr>
          <w:ilvl w:val="0"/>
          <w:numId w:val="0"/>
        </w:numPr>
        <w:ind w:left="360"/>
        <w:rPr>
          <w:lang w:val="fr-CH"/>
        </w:rPr>
      </w:pPr>
      <w:bookmarkStart w:id="3" w:name="_Toc284593326"/>
      <w:r w:rsidRPr="00CA5308">
        <w:rPr>
          <w:lang w:val="fr-CH"/>
        </w:rPr>
        <w:lastRenderedPageBreak/>
        <w:t>A</w:t>
      </w:r>
      <w:r w:rsidR="00B929C5" w:rsidRPr="00CA5308">
        <w:rPr>
          <w:lang w:val="fr-CH"/>
        </w:rPr>
        <w:t>cknowledgments</w:t>
      </w:r>
      <w:bookmarkEnd w:id="3"/>
    </w:p>
    <w:p w14:paraId="0957960D" w14:textId="77777777" w:rsidR="0076273B" w:rsidRPr="00CA5308" w:rsidRDefault="0076273B" w:rsidP="00465049">
      <w:pPr>
        <w:rPr>
          <w:rFonts w:eastAsia="TTFF4BA608t00"/>
          <w:lang w:val="fr-CH"/>
        </w:rPr>
      </w:pPr>
    </w:p>
    <w:p w14:paraId="00242733" w14:textId="77777777" w:rsidR="003D5949" w:rsidRPr="00CA5308" w:rsidRDefault="003D5949" w:rsidP="00465049">
      <w:pPr>
        <w:rPr>
          <w:rFonts w:eastAsia="TTFF4BA608t00"/>
          <w:lang w:val="fr-CH"/>
        </w:rPr>
      </w:pPr>
      <w:r w:rsidRPr="00CA5308">
        <w:rPr>
          <w:rFonts w:eastAsia="TTFF4BA608t00"/>
          <w:lang w:val="fr-CH"/>
        </w:rPr>
        <w:t>My sincere thanks goes to God almighty through whose inspiration and divine direction made it possible, for me, to accomplish and finally attained this academic level.</w:t>
      </w:r>
    </w:p>
    <w:p w14:paraId="06008508" w14:textId="77777777" w:rsidR="003D5949" w:rsidRPr="00CA5308" w:rsidRDefault="003D5949" w:rsidP="00465049">
      <w:pPr>
        <w:rPr>
          <w:rFonts w:eastAsia="TTFF4BA608t00"/>
          <w:lang w:val="fr-CH"/>
        </w:rPr>
      </w:pPr>
      <w:r w:rsidRPr="00CA5308">
        <w:rPr>
          <w:rFonts w:eastAsia="TTFF4BA608t00"/>
          <w:lang w:val="fr-CH"/>
        </w:rPr>
        <w:t>My inestimable appreciation goes to my family members for their moral advice and financial support throughout my study period …</w:t>
      </w:r>
    </w:p>
    <w:p w14:paraId="5CFC2B8B" w14:textId="77777777" w:rsidR="00BC2245" w:rsidRPr="00CA5308" w:rsidRDefault="00BC2245" w:rsidP="00465049">
      <w:pPr>
        <w:rPr>
          <w:lang w:val="fr-CH"/>
        </w:rPr>
      </w:pPr>
    </w:p>
    <w:p w14:paraId="511F5F14" w14:textId="77777777" w:rsidR="00BC2245" w:rsidRPr="00CA5308" w:rsidRDefault="00BC2245" w:rsidP="00465049">
      <w:pPr>
        <w:rPr>
          <w:lang w:val="fr-CH"/>
        </w:rPr>
        <w:sectPr w:rsidR="00BC2245" w:rsidRPr="00CA5308" w:rsidSect="00BB68BC">
          <w:headerReference w:type="default" r:id="rId17"/>
          <w:footerReference w:type="default" r:id="rId18"/>
          <w:headerReference w:type="first" r:id="rId19"/>
          <w:type w:val="oddPage"/>
          <w:pgSz w:w="11906" w:h="16838" w:code="9"/>
          <w:pgMar w:top="1418" w:right="1418" w:bottom="1418" w:left="1418" w:header="851" w:footer="567" w:gutter="0"/>
          <w:pgNumType w:fmt="lowerRoman"/>
          <w:cols w:space="720"/>
          <w:docGrid w:linePitch="326"/>
        </w:sectPr>
      </w:pPr>
    </w:p>
    <w:p w14:paraId="3B8F6552" w14:textId="77777777" w:rsidR="00817D38" w:rsidRPr="00CA5308" w:rsidRDefault="00817D38" w:rsidP="00874EE7">
      <w:pPr>
        <w:pStyle w:val="Titre1"/>
        <w:numPr>
          <w:ilvl w:val="0"/>
          <w:numId w:val="0"/>
        </w:numPr>
        <w:ind w:left="360"/>
        <w:rPr>
          <w:lang w:val="fr-CH"/>
        </w:rPr>
      </w:pPr>
      <w:bookmarkStart w:id="4" w:name="_Toc284593327"/>
      <w:r w:rsidRPr="00CA5308">
        <w:rPr>
          <w:lang w:val="fr-CH"/>
        </w:rPr>
        <w:lastRenderedPageBreak/>
        <w:t>A</w:t>
      </w:r>
      <w:r w:rsidR="00B929C5" w:rsidRPr="00CA5308">
        <w:rPr>
          <w:lang w:val="fr-CH"/>
        </w:rPr>
        <w:t>bbreviations</w:t>
      </w:r>
      <w:bookmarkEnd w:id="4"/>
    </w:p>
    <w:p w14:paraId="072ED994" w14:textId="77777777" w:rsidR="0076273B" w:rsidRPr="00CA5308" w:rsidRDefault="0076273B" w:rsidP="00465049">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F77615" w:rsidRPr="00CA5308" w14:paraId="3694D821" w14:textId="77777777" w:rsidTr="00F77615">
        <w:tc>
          <w:tcPr>
            <w:tcW w:w="1668" w:type="dxa"/>
          </w:tcPr>
          <w:p w14:paraId="2B5DADA0" w14:textId="45CAF74E" w:rsidR="00F77615" w:rsidRPr="00CA5308" w:rsidRDefault="00CD450E" w:rsidP="00465049">
            <w:pPr>
              <w:rPr>
                <w:lang w:val="fr-CH"/>
              </w:rPr>
            </w:pPr>
            <w:r w:rsidRPr="00CA5308">
              <w:rPr>
                <w:lang w:val="fr-CH"/>
              </w:rPr>
              <w:t>CNN</w:t>
            </w:r>
          </w:p>
        </w:tc>
        <w:tc>
          <w:tcPr>
            <w:tcW w:w="7544" w:type="dxa"/>
          </w:tcPr>
          <w:p w14:paraId="43DAA911" w14:textId="68CDB99B" w:rsidR="00F77615" w:rsidRPr="00CA5308" w:rsidRDefault="00CD450E" w:rsidP="00465049">
            <w:pPr>
              <w:rPr>
                <w:lang w:val="fr-CH"/>
              </w:rPr>
            </w:pPr>
            <w:r w:rsidRPr="00CA5308">
              <w:rPr>
                <w:lang w:val="fr-CH"/>
              </w:rPr>
              <w:t>Convolutional Neural Network</w:t>
            </w:r>
          </w:p>
        </w:tc>
      </w:tr>
      <w:tr w:rsidR="00F77615" w:rsidRPr="00CA5308" w14:paraId="6B272629" w14:textId="77777777" w:rsidTr="00F77615">
        <w:tc>
          <w:tcPr>
            <w:tcW w:w="1668" w:type="dxa"/>
          </w:tcPr>
          <w:p w14:paraId="0734337F" w14:textId="6F6AC34C" w:rsidR="00F77615" w:rsidRPr="00CA5308" w:rsidRDefault="00CD450E" w:rsidP="00465049">
            <w:pPr>
              <w:rPr>
                <w:lang w:val="fr-CH"/>
              </w:rPr>
            </w:pPr>
            <w:r w:rsidRPr="00CA5308">
              <w:rPr>
                <w:lang w:val="fr-CH"/>
              </w:rPr>
              <w:t>CIAT</w:t>
            </w:r>
          </w:p>
        </w:tc>
        <w:tc>
          <w:tcPr>
            <w:tcW w:w="7544" w:type="dxa"/>
          </w:tcPr>
          <w:p w14:paraId="78A849E1" w14:textId="3849B2A4" w:rsidR="00F77615" w:rsidRPr="00CA5308" w:rsidRDefault="00921A58" w:rsidP="00465049">
            <w:pPr>
              <w:rPr>
                <w:lang w:val="fr-CH"/>
              </w:rPr>
            </w:pPr>
            <w:r w:rsidRPr="00CA5308">
              <w:rPr>
                <w:lang w:val="fr-CH"/>
              </w:rPr>
              <w:t>International Center for Tropical Agriculture</w:t>
            </w:r>
          </w:p>
        </w:tc>
      </w:tr>
    </w:tbl>
    <w:p w14:paraId="07762E13" w14:textId="77777777" w:rsidR="00817D38" w:rsidRPr="00CA5308" w:rsidRDefault="00817D38" w:rsidP="00465049">
      <w:pPr>
        <w:rPr>
          <w:lang w:val="fr-CH"/>
        </w:rPr>
      </w:pPr>
    </w:p>
    <w:p w14:paraId="5BD24BE5" w14:textId="77777777" w:rsidR="00465049" w:rsidRPr="00CA5308" w:rsidRDefault="00465049">
      <w:pPr>
        <w:autoSpaceDE/>
        <w:autoSpaceDN/>
        <w:adjustRightInd/>
        <w:spacing w:after="0"/>
        <w:jc w:val="left"/>
        <w:rPr>
          <w:lang w:val="fr-CH"/>
        </w:rPr>
      </w:pPr>
      <w:r w:rsidRPr="00CA5308">
        <w:rPr>
          <w:lang w:val="fr-CH"/>
        </w:rPr>
        <w:br w:type="page"/>
      </w:r>
    </w:p>
    <w:p w14:paraId="2DB6647D" w14:textId="77777777" w:rsidR="003D5949" w:rsidRPr="00CA5308" w:rsidRDefault="003D5949" w:rsidP="00874EE7">
      <w:pPr>
        <w:pStyle w:val="Titre1"/>
        <w:numPr>
          <w:ilvl w:val="0"/>
          <w:numId w:val="0"/>
        </w:numPr>
        <w:ind w:left="360"/>
        <w:rPr>
          <w:lang w:val="fr-CH"/>
        </w:rPr>
      </w:pPr>
      <w:bookmarkStart w:id="5" w:name="_Toc284593328"/>
      <w:r w:rsidRPr="00CA5308">
        <w:rPr>
          <w:lang w:val="fr-CH"/>
        </w:rPr>
        <w:lastRenderedPageBreak/>
        <w:t>A</w:t>
      </w:r>
      <w:r w:rsidR="0076273B" w:rsidRPr="00CA5308">
        <w:rPr>
          <w:lang w:val="fr-CH"/>
        </w:rPr>
        <w:t>b</w:t>
      </w:r>
      <w:r w:rsidR="00B929C5" w:rsidRPr="00CA5308">
        <w:rPr>
          <w:lang w:val="fr-CH"/>
        </w:rPr>
        <w:t>stract</w:t>
      </w:r>
      <w:bookmarkEnd w:id="5"/>
    </w:p>
    <w:p w14:paraId="4939D026" w14:textId="77777777" w:rsidR="0076273B" w:rsidRPr="00CA5308" w:rsidRDefault="0076273B" w:rsidP="00465049">
      <w:pPr>
        <w:rPr>
          <w:lang w:val="fr-CH"/>
        </w:rPr>
      </w:pPr>
    </w:p>
    <w:p w14:paraId="49F3193F" w14:textId="77777777" w:rsidR="00FC0CDA" w:rsidRPr="00CA5308" w:rsidRDefault="000050FC" w:rsidP="00465049">
      <w:pPr>
        <w:rPr>
          <w:lang w:val="fr-CH"/>
        </w:rPr>
      </w:pPr>
      <w:r w:rsidRPr="00CA5308">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w:t>
      </w:r>
      <w:r w:rsidR="00FC0CDA" w:rsidRPr="00CA5308">
        <w:rPr>
          <w:lang w:val="fr-CH"/>
        </w:rPr>
        <w:t>isl sit amet erat. Duis semper.</w:t>
      </w:r>
    </w:p>
    <w:p w14:paraId="0E1C5EC1" w14:textId="77777777" w:rsidR="00FC0CDA" w:rsidRPr="00CA5308" w:rsidRDefault="000050FC" w:rsidP="00465049">
      <w:pPr>
        <w:rPr>
          <w:lang w:val="fr-CH"/>
        </w:rPr>
      </w:pPr>
      <w:r w:rsidRPr="00CA5308">
        <w:rPr>
          <w:lang w:val="fr-CH"/>
        </w:rPr>
        <w:t>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 Lorem ipsum dolor sit amet</w:t>
      </w:r>
      <w:r w:rsidR="00FC0CDA" w:rsidRPr="00CA5308">
        <w:rPr>
          <w:lang w:val="fr-CH"/>
        </w:rPr>
        <w:t>, consectetuer adipiscing elit.</w:t>
      </w:r>
    </w:p>
    <w:p w14:paraId="716BD5EC" w14:textId="77777777" w:rsidR="000050FC" w:rsidRPr="00CA5308" w:rsidRDefault="000050FC" w:rsidP="00465049">
      <w:pPr>
        <w:rPr>
          <w:lang w:val="fr-CH"/>
        </w:rPr>
      </w:pPr>
      <w:r w:rsidRPr="00CA5308">
        <w:rPr>
          <w:lang w:val="fr-CH"/>
        </w:rPr>
        <w:t>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w:t>
      </w:r>
    </w:p>
    <w:p w14:paraId="50FAA755" w14:textId="77777777" w:rsidR="003D5949" w:rsidRPr="00CA5308" w:rsidRDefault="003D5949" w:rsidP="00465049">
      <w:pPr>
        <w:rPr>
          <w:rFonts w:eastAsia="TTFF4BA608t00"/>
          <w:lang w:val="fr-CH" w:eastAsia="fr-CH"/>
        </w:rPr>
      </w:pPr>
    </w:p>
    <w:p w14:paraId="3AF25799" w14:textId="77777777" w:rsidR="003D5949" w:rsidRPr="00CA5308" w:rsidRDefault="003D5949" w:rsidP="00465049">
      <w:pPr>
        <w:rPr>
          <w:rFonts w:eastAsia="TTFF4BA608t00"/>
          <w:lang w:val="fr-CH" w:eastAsia="fr-CH"/>
        </w:rPr>
      </w:pPr>
      <w:r w:rsidRPr="00CA5308">
        <w:rPr>
          <w:rFonts w:eastAsia="TTFF4BA608t00"/>
          <w:u w:val="single"/>
          <w:lang w:val="fr-CH" w:eastAsia="fr-CH"/>
        </w:rPr>
        <w:t xml:space="preserve">Key </w:t>
      </w:r>
      <w:r w:rsidR="00FC0CDA" w:rsidRPr="00CA5308">
        <w:rPr>
          <w:rFonts w:eastAsia="TTFF4BA608t00"/>
          <w:u w:val="single"/>
          <w:lang w:val="fr-CH" w:eastAsia="fr-CH"/>
        </w:rPr>
        <w:t>Words</w:t>
      </w:r>
      <w:r w:rsidR="00FC0CDA" w:rsidRPr="00CA5308">
        <w:rPr>
          <w:rFonts w:eastAsia="TTFF4BA608t00"/>
          <w:lang w:val="fr-CH" w:eastAsia="fr-CH"/>
        </w:rPr>
        <w:t>:</w:t>
      </w:r>
      <w:r w:rsidR="00E02EC9" w:rsidRPr="00CA5308">
        <w:rPr>
          <w:rFonts w:eastAsia="TTFF4BA608t00"/>
          <w:lang w:val="fr-CH" w:eastAsia="fr-CH"/>
        </w:rPr>
        <w:tab/>
      </w:r>
      <w:sdt>
        <w:sdtPr>
          <w:rPr>
            <w:rFonts w:eastAsia="TTFF4BA608t00"/>
            <w:lang w:val="fr-CH"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Content>
          <w:r w:rsidR="00FC0CDA" w:rsidRPr="00CA5308">
            <w:rPr>
              <w:rFonts w:eastAsia="TTFF4BA608t00"/>
              <w:lang w:val="fr-CH" w:eastAsia="fr-CH"/>
            </w:rPr>
            <w:t>Fermentum</w:t>
          </w:r>
          <w:r w:rsidR="000050FC" w:rsidRPr="00CA5308">
            <w:rPr>
              <w:rFonts w:eastAsia="TTFF4BA608t00"/>
              <w:lang w:val="fr-CH" w:eastAsia="fr-CH"/>
            </w:rPr>
            <w:t xml:space="preserve">, </w:t>
          </w:r>
          <w:r w:rsidR="00FC0CDA" w:rsidRPr="00CA5308">
            <w:rPr>
              <w:rFonts w:eastAsia="TTFF4BA608t00"/>
              <w:lang w:val="fr-CH" w:eastAsia="fr-CH"/>
            </w:rPr>
            <w:t>adipiscing, scelerisque, elementum, pellentesque, hendrerit, risus, tortor, dignissim, eleifend, blaendit, mauris.</w:t>
          </w:r>
        </w:sdtContent>
      </w:sdt>
    </w:p>
    <w:p w14:paraId="1E0A189B" w14:textId="77777777" w:rsidR="003D5949" w:rsidRDefault="003D5949" w:rsidP="00465049">
      <w:pPr>
        <w:rPr>
          <w:lang w:val="fr-CH"/>
        </w:rPr>
      </w:pPr>
    </w:p>
    <w:p w14:paraId="408904FB" w14:textId="77777777" w:rsidR="00B05DD5" w:rsidRDefault="00B05DD5" w:rsidP="00465049">
      <w:pPr>
        <w:rPr>
          <w:lang w:val="fr-CH"/>
        </w:rPr>
      </w:pPr>
    </w:p>
    <w:p w14:paraId="17F4C2E7" w14:textId="77777777" w:rsidR="00B05DD5" w:rsidRDefault="00B05DD5" w:rsidP="00465049">
      <w:r w:rsidRPr="002541E7">
        <w:t>https://www.mdpi.com/2072-4292/12/6/901/htm</w:t>
      </w:r>
    </w:p>
    <w:p w14:paraId="7E175BC0" w14:textId="23E5C6D3" w:rsidR="00B05DD5" w:rsidRPr="00CA5308" w:rsidRDefault="00B05DD5" w:rsidP="00465049">
      <w:pPr>
        <w:rPr>
          <w:lang w:val="fr-CH"/>
        </w:rPr>
        <w:sectPr w:rsidR="00B05DD5" w:rsidRPr="00CA5308" w:rsidSect="00BB68BC">
          <w:headerReference w:type="default" r:id="rId20"/>
          <w:type w:val="oddPage"/>
          <w:pgSz w:w="11906" w:h="16838" w:code="9"/>
          <w:pgMar w:top="1418" w:right="1418" w:bottom="1418" w:left="1418" w:header="851" w:footer="567" w:gutter="0"/>
          <w:pgNumType w:fmt="lowerRoman"/>
          <w:cols w:space="720"/>
          <w:docGrid w:linePitch="326"/>
        </w:sectPr>
      </w:pPr>
      <w:r w:rsidRPr="002541E7">
        <w:t>https://hal.archives-ouvertes.fr/hal-03044231</w:t>
      </w:r>
    </w:p>
    <w:p w14:paraId="6127C66A" w14:textId="77777777" w:rsidR="00545737" w:rsidRPr="00CA5308" w:rsidRDefault="00545737" w:rsidP="00767D7C">
      <w:pPr>
        <w:pStyle w:val="Titre1"/>
        <w:rPr>
          <w:lang w:val="fr-CH"/>
        </w:rPr>
      </w:pPr>
      <w:bookmarkStart w:id="6" w:name="_Toc284593329"/>
      <w:r w:rsidRPr="00CA5308">
        <w:rPr>
          <w:lang w:val="fr-CH"/>
        </w:rPr>
        <w:lastRenderedPageBreak/>
        <w:t>Introduction</w:t>
      </w:r>
      <w:bookmarkEnd w:id="6"/>
    </w:p>
    <w:p w14:paraId="4DF3BF7A" w14:textId="77777777" w:rsidR="001443DE" w:rsidRPr="00CA5308" w:rsidRDefault="001443DE" w:rsidP="00465049">
      <w:pPr>
        <w:rPr>
          <w:lang w:val="fr-CH"/>
        </w:rPr>
      </w:pPr>
    </w:p>
    <w:p w14:paraId="6AF71E4B" w14:textId="19D98C13" w:rsidR="00FE3940" w:rsidRPr="00CA5308" w:rsidRDefault="001F6077" w:rsidP="00465049">
      <w:pPr>
        <w:rPr>
          <w:lang w:val="fr-CH"/>
        </w:rPr>
      </w:pPr>
      <w:r w:rsidRPr="00CA5308">
        <w:rPr>
          <w:lang w:val="fr-CH"/>
        </w:rPr>
        <w:t>Au Vi</w:t>
      </w:r>
      <w:r w:rsidR="00FE3940" w:rsidRPr="00CA5308">
        <w:rPr>
          <w:lang w:val="fr-CH"/>
        </w:rPr>
        <w:t xml:space="preserve">etnam, de nombreuses entreprises ont signé des accords de zero-deforestation. </w:t>
      </w:r>
      <w:r w:rsidR="00B05DD5" w:rsidRPr="00CA5308">
        <w:rPr>
          <w:lang w:val="fr-CH"/>
        </w:rPr>
        <w:t>Cependant</w:t>
      </w:r>
      <w:r w:rsidR="00FE3940" w:rsidRPr="00CA5308">
        <w:rPr>
          <w:lang w:val="fr-CH"/>
        </w:rPr>
        <w:t xml:space="preserve"> ces entreprises ne savent pas si les produits qu’elle </w:t>
      </w:r>
      <w:r w:rsidR="00B05DD5">
        <w:rPr>
          <w:lang w:val="fr-CH"/>
        </w:rPr>
        <w:t>achètent</w:t>
      </w:r>
      <w:r w:rsidR="00FE3940" w:rsidRPr="00CA5308">
        <w:rPr>
          <w:lang w:val="fr-CH"/>
        </w:rPr>
        <w:t xml:space="preserve"> proviennent d’une zone déforesté ou non. </w:t>
      </w:r>
    </w:p>
    <w:p w14:paraId="69202553" w14:textId="3B3C6428" w:rsidR="00FE3940" w:rsidRPr="00CA5308" w:rsidRDefault="00FE3940" w:rsidP="00465049">
      <w:pPr>
        <w:rPr>
          <w:lang w:val="fr-CH"/>
        </w:rPr>
      </w:pPr>
      <w:r w:rsidRPr="00CA5308">
        <w:rPr>
          <w:lang w:val="fr-CH"/>
        </w:rPr>
        <w:t>En collaboration avec le centre de recherche sur l'Agriculture Tropicale (CIAT) au Vietnam</w:t>
      </w:r>
      <w:r w:rsidR="00411BBF" w:rsidRPr="00CA5308">
        <w:rPr>
          <w:lang w:val="fr-CH"/>
        </w:rPr>
        <w:t>, l’</w:t>
      </w:r>
      <w:r w:rsidRPr="00CA5308">
        <w:rPr>
          <w:lang w:val="fr-CH"/>
        </w:rPr>
        <w:t xml:space="preserve">idée est </w:t>
      </w:r>
      <w:r w:rsidR="00F14BBF" w:rsidRPr="00CA5308">
        <w:rPr>
          <w:lang w:val="fr-CH"/>
        </w:rPr>
        <w:t xml:space="preserve">de </w:t>
      </w:r>
      <w:r w:rsidR="00B05DD5" w:rsidRPr="00CA5308">
        <w:rPr>
          <w:lang w:val="fr-CH"/>
        </w:rPr>
        <w:t>développer</w:t>
      </w:r>
      <w:r w:rsidR="00F14BBF" w:rsidRPr="00CA5308">
        <w:rPr>
          <w:lang w:val="fr-CH"/>
        </w:rPr>
        <w:t xml:space="preserve"> </w:t>
      </w:r>
      <w:r w:rsidR="00B05DD5" w:rsidRPr="00CA5308">
        <w:rPr>
          <w:lang w:val="fr-CH"/>
        </w:rPr>
        <w:t>diff</w:t>
      </w:r>
      <w:r w:rsidR="00B05DD5">
        <w:rPr>
          <w:lang w:val="fr-CH"/>
        </w:rPr>
        <w:t>é</w:t>
      </w:r>
      <w:r w:rsidR="00B05DD5" w:rsidRPr="00CA5308">
        <w:rPr>
          <w:lang w:val="fr-CH"/>
        </w:rPr>
        <w:t>rents réseaux</w:t>
      </w:r>
      <w:r w:rsidR="00F14BBF" w:rsidRPr="00CA5308">
        <w:rPr>
          <w:lang w:val="fr-CH"/>
        </w:rPr>
        <w:t xml:space="preserve"> de </w:t>
      </w:r>
      <w:r w:rsidR="00B05DD5" w:rsidRPr="00CA5308">
        <w:rPr>
          <w:lang w:val="fr-CH"/>
        </w:rPr>
        <w:t>neurone</w:t>
      </w:r>
      <w:r w:rsidRPr="00CA5308">
        <w:rPr>
          <w:lang w:val="fr-CH"/>
        </w:rPr>
        <w:t xml:space="preserve"> capable d’indiquer si une certaine zone a été déforesté et remplacé par des champs de café. </w:t>
      </w:r>
    </w:p>
    <w:p w14:paraId="168F7F63" w14:textId="2978BAE3" w:rsidR="00FE3940" w:rsidRPr="00CA5308" w:rsidRDefault="00B05DD5" w:rsidP="00465049">
      <w:pPr>
        <w:rPr>
          <w:lang w:val="fr-CH"/>
        </w:rPr>
      </w:pPr>
      <w:r w:rsidRPr="00CA5308">
        <w:rPr>
          <w:lang w:val="fr-CH"/>
        </w:rPr>
        <w:t>Les images utilisées</w:t>
      </w:r>
      <w:r w:rsidR="00F14BBF" w:rsidRPr="00CA5308">
        <w:rPr>
          <w:lang w:val="fr-CH"/>
        </w:rPr>
        <w:t xml:space="preserve"> </w:t>
      </w:r>
      <w:r w:rsidRPr="00CA5308">
        <w:rPr>
          <w:lang w:val="fr-CH"/>
        </w:rPr>
        <w:t>proviennent</w:t>
      </w:r>
      <w:r w:rsidR="00FE3940" w:rsidRPr="00CA5308">
        <w:rPr>
          <w:lang w:val="fr-CH"/>
        </w:rPr>
        <w:t xml:space="preserve"> la mission européenne Sentinel-2 et </w:t>
      </w:r>
      <w:r w:rsidR="00411BBF" w:rsidRPr="00CA5308">
        <w:rPr>
          <w:lang w:val="fr-CH"/>
        </w:rPr>
        <w:t xml:space="preserve">le CIAT fourni des annotations de champs de café </w:t>
      </w:r>
      <w:r w:rsidR="00F14BBF" w:rsidRPr="00CA5308">
        <w:rPr>
          <w:lang w:val="fr-CH"/>
        </w:rPr>
        <w:t>pours</w:t>
      </w:r>
      <w:r w:rsidR="00411BBF" w:rsidRPr="00CA5308">
        <w:rPr>
          <w:lang w:val="fr-CH"/>
        </w:rPr>
        <w:t xml:space="preserve"> entrainé des </w:t>
      </w:r>
      <w:r w:rsidRPr="00CA5308">
        <w:rPr>
          <w:lang w:val="fr-CH"/>
        </w:rPr>
        <w:t>réseaux</w:t>
      </w:r>
      <w:r w:rsidR="00411BBF" w:rsidRPr="00CA5308">
        <w:rPr>
          <w:lang w:val="fr-CH"/>
        </w:rPr>
        <w:t xml:space="preserve"> de </w:t>
      </w:r>
      <w:r w:rsidRPr="00CA5308">
        <w:rPr>
          <w:lang w:val="fr-CH"/>
        </w:rPr>
        <w:t>neurones</w:t>
      </w:r>
      <w:r w:rsidR="00411BBF" w:rsidRPr="00CA5308">
        <w:rPr>
          <w:lang w:val="fr-CH"/>
        </w:rPr>
        <w:t xml:space="preserve">. </w:t>
      </w:r>
    </w:p>
    <w:p w14:paraId="2D40EFD2" w14:textId="32459632" w:rsidR="007F1F51" w:rsidRPr="00CA5308" w:rsidRDefault="007F1F51" w:rsidP="007F1F51">
      <w:pPr>
        <w:rPr>
          <w:lang w:val="fr-CH"/>
        </w:rPr>
      </w:pPr>
      <w:r w:rsidRPr="00CA5308">
        <w:rPr>
          <w:lang w:val="fr-CH"/>
        </w:rPr>
        <w:t xml:space="preserve">De nombreux projets utilisent déjà des </w:t>
      </w:r>
      <w:r w:rsidR="00800FD2" w:rsidRPr="00CA5308">
        <w:rPr>
          <w:lang w:val="fr-CH"/>
        </w:rPr>
        <w:t>réseaux</w:t>
      </w:r>
      <w:r w:rsidRPr="00CA5308">
        <w:rPr>
          <w:lang w:val="fr-CH"/>
        </w:rPr>
        <w:t xml:space="preserve"> de </w:t>
      </w:r>
      <w:r w:rsidR="00800FD2" w:rsidRPr="00CA5308">
        <w:rPr>
          <w:lang w:val="fr-CH"/>
        </w:rPr>
        <w:t>neurones</w:t>
      </w:r>
      <w:r w:rsidRPr="00CA5308">
        <w:rPr>
          <w:lang w:val="fr-CH"/>
        </w:rPr>
        <w:t xml:space="preserve"> pour détecter la </w:t>
      </w:r>
      <w:r w:rsidR="00800FD2" w:rsidRPr="00CA5308">
        <w:rPr>
          <w:lang w:val="fr-CH"/>
        </w:rPr>
        <w:t>déforestation</w:t>
      </w:r>
      <w:r w:rsidRPr="00CA5308">
        <w:rPr>
          <w:lang w:val="fr-CH"/>
        </w:rPr>
        <w:t xml:space="preserve"> dans certaines zones</w:t>
      </w:r>
      <w:r w:rsidR="00800FD2">
        <w:rPr>
          <w:lang w:val="fr-CH"/>
        </w:rPr>
        <w:t xml:space="preserve">. </w:t>
      </w:r>
      <w:r w:rsidRPr="00CA5308">
        <w:rPr>
          <w:lang w:val="fr-CH"/>
        </w:rPr>
        <w:t xml:space="preserve">L’immense majorité de </w:t>
      </w:r>
      <w:r w:rsidR="00B05DD5" w:rsidRPr="00CA5308">
        <w:rPr>
          <w:lang w:val="fr-CH"/>
        </w:rPr>
        <w:t>ces projets</w:t>
      </w:r>
      <w:r w:rsidRPr="00CA5308">
        <w:rPr>
          <w:lang w:val="fr-CH"/>
        </w:rPr>
        <w:t xml:space="preserve"> utilisent pour ceci des </w:t>
      </w:r>
      <w:r w:rsidR="00800FD2" w:rsidRPr="00CA5308">
        <w:rPr>
          <w:lang w:val="fr-CH"/>
        </w:rPr>
        <w:t>architectures</w:t>
      </w:r>
      <w:r w:rsidRPr="00CA5308">
        <w:rPr>
          <w:lang w:val="fr-CH"/>
        </w:rPr>
        <w:t xml:space="preserve"> CNN standard et des images </w:t>
      </w:r>
      <w:r w:rsidR="00800FD2" w:rsidRPr="00CA5308">
        <w:rPr>
          <w:lang w:val="fr-CH"/>
        </w:rPr>
        <w:t>satellites</w:t>
      </w:r>
      <w:r w:rsidRPr="00CA5308">
        <w:rPr>
          <w:lang w:val="fr-CH"/>
        </w:rPr>
        <w:t xml:space="preserve">. Au vu du grand nombre de réseau à disposition il peut être contreproductif de </w:t>
      </w:r>
      <w:r w:rsidR="00800FD2" w:rsidRPr="00CA5308">
        <w:rPr>
          <w:lang w:val="fr-CH"/>
        </w:rPr>
        <w:t>réentraîner</w:t>
      </w:r>
      <w:r w:rsidRPr="00CA5308">
        <w:rPr>
          <w:lang w:val="fr-CH"/>
        </w:rPr>
        <w:t xml:space="preserve"> son propre réseau de </w:t>
      </w:r>
      <w:r w:rsidR="00800FD2" w:rsidRPr="00CA5308">
        <w:rPr>
          <w:lang w:val="fr-CH"/>
        </w:rPr>
        <w:t>neurones</w:t>
      </w:r>
      <w:r w:rsidRPr="00CA5308">
        <w:rPr>
          <w:lang w:val="fr-CH"/>
        </w:rPr>
        <w:t xml:space="preserve"> (surtout si le nombre d'exemple labelisé est faible). </w:t>
      </w:r>
      <w:r w:rsidR="00800FD2" w:rsidRPr="00CA5308">
        <w:rPr>
          <w:lang w:val="fr-CH"/>
        </w:rPr>
        <w:t>La solution proposée</w:t>
      </w:r>
      <w:r w:rsidRPr="00CA5308">
        <w:rPr>
          <w:lang w:val="fr-CH"/>
        </w:rPr>
        <w:t xml:space="preserve"> dans ce projet est donc d'utiliser des modèles de </w:t>
      </w:r>
      <w:r w:rsidR="00800FD2" w:rsidRPr="00CA5308">
        <w:rPr>
          <w:lang w:val="fr-CH"/>
        </w:rPr>
        <w:t>réentraîné</w:t>
      </w:r>
      <w:r w:rsidRPr="00CA5308">
        <w:rPr>
          <w:lang w:val="fr-CH"/>
        </w:rPr>
        <w:t xml:space="preserve"> et d'effectuer du transfer learning.</w:t>
      </w:r>
    </w:p>
    <w:p w14:paraId="2F3D1BD7" w14:textId="77777777" w:rsidR="007F1F51" w:rsidRPr="00CA5308" w:rsidRDefault="007F1F51" w:rsidP="007F1F51">
      <w:pPr>
        <w:rPr>
          <w:lang w:val="fr-CH"/>
        </w:rPr>
      </w:pPr>
    </w:p>
    <w:p w14:paraId="5661C4B2" w14:textId="62897C1C" w:rsidR="007F1F51" w:rsidRPr="00CA5308" w:rsidRDefault="007F1F51" w:rsidP="007F1F51">
      <w:pPr>
        <w:rPr>
          <w:lang w:val="fr-CH"/>
        </w:rPr>
      </w:pPr>
      <w:r w:rsidRPr="00CA5308">
        <w:rPr>
          <w:lang w:val="fr-CH"/>
        </w:rPr>
        <w:t xml:space="preserve">Le transfer learning </w:t>
      </w:r>
      <w:r w:rsidR="00800FD2" w:rsidRPr="00CA5308">
        <w:rPr>
          <w:lang w:val="fr-CH"/>
        </w:rPr>
        <w:t>consiste</w:t>
      </w:r>
      <w:r w:rsidRPr="00CA5308">
        <w:rPr>
          <w:lang w:val="fr-CH"/>
        </w:rPr>
        <w:t xml:space="preserve"> à utiliser </w:t>
      </w:r>
      <w:r w:rsidR="00800FD2" w:rsidRPr="00CA5308">
        <w:rPr>
          <w:lang w:val="fr-CH"/>
        </w:rPr>
        <w:t>un réseau</w:t>
      </w:r>
      <w:r w:rsidRPr="00CA5308">
        <w:rPr>
          <w:lang w:val="fr-CH"/>
        </w:rPr>
        <w:t xml:space="preserve"> de </w:t>
      </w:r>
      <w:r w:rsidR="00800FD2" w:rsidRPr="00CA5308">
        <w:rPr>
          <w:lang w:val="fr-CH"/>
        </w:rPr>
        <w:t>neurones</w:t>
      </w:r>
      <w:r w:rsidRPr="00CA5308">
        <w:rPr>
          <w:lang w:val="fr-CH"/>
        </w:rPr>
        <w:t xml:space="preserve"> </w:t>
      </w:r>
      <w:r w:rsidR="00800FD2" w:rsidRPr="00CA5308">
        <w:rPr>
          <w:lang w:val="fr-CH"/>
        </w:rPr>
        <w:t>réentraîné</w:t>
      </w:r>
      <w:r w:rsidRPr="00CA5308">
        <w:rPr>
          <w:lang w:val="fr-CH"/>
        </w:rPr>
        <w:t xml:space="preserve"> sur une grande quantité d’image. Le modèle pré-entrainé a appris </w:t>
      </w:r>
      <w:r w:rsidR="00800FD2" w:rsidRPr="00CA5308">
        <w:rPr>
          <w:lang w:val="fr-CH"/>
        </w:rPr>
        <w:t>à</w:t>
      </w:r>
      <w:r w:rsidRPr="00CA5308">
        <w:rPr>
          <w:lang w:val="fr-CH"/>
        </w:rPr>
        <w:t xml:space="preserve"> reconnaitre les caractéristiques de bas niveau des images et uniquement </w:t>
      </w:r>
      <w:r w:rsidR="00800FD2" w:rsidRPr="00CA5308">
        <w:rPr>
          <w:lang w:val="fr-CH"/>
        </w:rPr>
        <w:t>les couches supérieures</w:t>
      </w:r>
      <w:r w:rsidRPr="00CA5308">
        <w:rPr>
          <w:lang w:val="fr-CH"/>
        </w:rPr>
        <w:t xml:space="preserve">, les caractéristiques de </w:t>
      </w:r>
      <w:r w:rsidR="00800FD2" w:rsidRPr="00CA5308">
        <w:rPr>
          <w:lang w:val="fr-CH"/>
        </w:rPr>
        <w:t>hauts niveaux</w:t>
      </w:r>
      <w:r w:rsidRPr="00CA5308">
        <w:rPr>
          <w:lang w:val="fr-CH"/>
        </w:rPr>
        <w:t xml:space="preserve"> sont </w:t>
      </w:r>
      <w:r w:rsidR="00800FD2" w:rsidRPr="00CA5308">
        <w:rPr>
          <w:lang w:val="fr-CH"/>
        </w:rPr>
        <w:t>entrainées</w:t>
      </w:r>
      <w:r w:rsidRPr="00CA5308">
        <w:rPr>
          <w:lang w:val="fr-CH"/>
        </w:rPr>
        <w:t xml:space="preserve"> sur le jeu de données cible. Cette approche permet de :</w:t>
      </w:r>
    </w:p>
    <w:p w14:paraId="7FC3C657" w14:textId="77777777" w:rsidR="007F1F51" w:rsidRPr="00CA5308" w:rsidRDefault="007F1F51" w:rsidP="007F1F51">
      <w:pPr>
        <w:pStyle w:val="Paragraphedeliste"/>
        <w:numPr>
          <w:ilvl w:val="0"/>
          <w:numId w:val="33"/>
        </w:numPr>
        <w:rPr>
          <w:lang w:val="fr-CH"/>
        </w:rPr>
      </w:pPr>
      <w:r w:rsidRPr="00CA5308">
        <w:rPr>
          <w:lang w:val="fr-CH"/>
        </w:rPr>
        <w:t>Gagner du temps lors de l’entrainement</w:t>
      </w:r>
    </w:p>
    <w:p w14:paraId="149CE41B" w14:textId="3BEBDE65" w:rsidR="007F1F51" w:rsidRPr="00CA5308" w:rsidRDefault="007F1F51" w:rsidP="007F1F51">
      <w:pPr>
        <w:pStyle w:val="Paragraphedeliste"/>
        <w:numPr>
          <w:ilvl w:val="0"/>
          <w:numId w:val="33"/>
        </w:numPr>
        <w:rPr>
          <w:lang w:val="fr-CH"/>
        </w:rPr>
      </w:pPr>
      <w:r w:rsidRPr="00CA5308">
        <w:rPr>
          <w:lang w:val="fr-CH"/>
        </w:rPr>
        <w:t xml:space="preserve">Diminuer le nombre de données labelisé </w:t>
      </w:r>
      <w:r w:rsidR="00800FD2" w:rsidRPr="00CA5308">
        <w:rPr>
          <w:lang w:val="fr-CH"/>
        </w:rPr>
        <w:t>nécessaire</w:t>
      </w:r>
      <w:r w:rsidRPr="00CA5308">
        <w:rPr>
          <w:lang w:val="fr-CH"/>
        </w:rPr>
        <w:t>.</w:t>
      </w:r>
    </w:p>
    <w:p w14:paraId="7463A1BE" w14:textId="6A03B910" w:rsidR="007F1F51" w:rsidRPr="00CA5308" w:rsidRDefault="007F1F51" w:rsidP="00465049">
      <w:pPr>
        <w:pStyle w:val="Paragraphedeliste"/>
        <w:numPr>
          <w:ilvl w:val="0"/>
          <w:numId w:val="33"/>
        </w:numPr>
        <w:rPr>
          <w:lang w:val="fr-CH"/>
        </w:rPr>
      </w:pPr>
      <w:r w:rsidRPr="00CA5308">
        <w:rPr>
          <w:lang w:val="fr-CH"/>
        </w:rPr>
        <w:t xml:space="preserve">Utiliser </w:t>
      </w:r>
      <w:r w:rsidR="00800FD2" w:rsidRPr="00CA5308">
        <w:rPr>
          <w:lang w:val="fr-CH"/>
        </w:rPr>
        <w:t>les caractéristiques</w:t>
      </w:r>
      <w:r w:rsidRPr="00CA5308">
        <w:rPr>
          <w:lang w:val="fr-CH"/>
        </w:rPr>
        <w:t xml:space="preserve"> de bas niveau connu.</w:t>
      </w:r>
    </w:p>
    <w:p w14:paraId="3DE0A6EC" w14:textId="77777777" w:rsidR="00545737" w:rsidRPr="00CA5308" w:rsidRDefault="00545737" w:rsidP="00767D7C">
      <w:pPr>
        <w:pStyle w:val="Titre2"/>
        <w:rPr>
          <w:lang w:val="fr-CH"/>
        </w:rPr>
      </w:pPr>
      <w:bookmarkStart w:id="7" w:name="_Toc284593330"/>
      <w:r w:rsidRPr="00CA5308">
        <w:rPr>
          <w:lang w:val="fr-CH"/>
        </w:rPr>
        <w:t>Aim of Study</w:t>
      </w:r>
      <w:bookmarkEnd w:id="7"/>
    </w:p>
    <w:p w14:paraId="6E707084" w14:textId="157D5C55" w:rsidR="00216D9D" w:rsidRPr="00CA5308" w:rsidRDefault="00411BBF" w:rsidP="00465049">
      <w:pPr>
        <w:rPr>
          <w:lang w:val="fr-CH"/>
        </w:rPr>
      </w:pPr>
      <w:r w:rsidRPr="00CA5308">
        <w:rPr>
          <w:lang w:val="fr-CH"/>
        </w:rPr>
        <w:t xml:space="preserve">Ce projet d’approfondissement se base sur </w:t>
      </w:r>
      <w:r w:rsidR="00967156" w:rsidRPr="00CA5308">
        <w:rPr>
          <w:lang w:val="fr-CH"/>
        </w:rPr>
        <w:t>travail de bachelor sur la même thématique</w:t>
      </w:r>
      <w:r w:rsidR="00CD450E" w:rsidRPr="00CA5308">
        <w:rPr>
          <w:lang w:val="fr-CH"/>
        </w:rPr>
        <w:t xml:space="preserve"> [1]</w:t>
      </w:r>
      <w:r w:rsidR="00967156" w:rsidRPr="00CA5308">
        <w:rPr>
          <w:lang w:val="fr-CH"/>
        </w:rPr>
        <w:t xml:space="preserve">. La </w:t>
      </w:r>
      <w:r w:rsidR="00800FD2">
        <w:rPr>
          <w:lang w:val="fr-CH"/>
        </w:rPr>
        <w:t xml:space="preserve">méthodologie </w:t>
      </w:r>
      <w:r w:rsidR="00800FD2" w:rsidRPr="00CA5308">
        <w:rPr>
          <w:lang w:val="fr-CH"/>
        </w:rPr>
        <w:t>du</w:t>
      </w:r>
      <w:r w:rsidR="00967156" w:rsidRPr="00CA5308">
        <w:rPr>
          <w:lang w:val="fr-CH"/>
        </w:rPr>
        <w:t xml:space="preserve"> </w:t>
      </w:r>
      <w:r w:rsidR="00800FD2" w:rsidRPr="00CA5308">
        <w:rPr>
          <w:lang w:val="fr-CH"/>
        </w:rPr>
        <w:t>précédent</w:t>
      </w:r>
      <w:r w:rsidR="00967156" w:rsidRPr="00CA5308">
        <w:rPr>
          <w:lang w:val="fr-CH"/>
        </w:rPr>
        <w:t xml:space="preserve"> travail consistait a entrainé les </w:t>
      </w:r>
      <w:r w:rsidR="00800FD2" w:rsidRPr="00CA5308">
        <w:rPr>
          <w:lang w:val="fr-CH"/>
        </w:rPr>
        <w:t>réseaux</w:t>
      </w:r>
      <w:r w:rsidR="00967156" w:rsidRPr="00CA5308">
        <w:rPr>
          <w:lang w:val="fr-CH"/>
        </w:rPr>
        <w:t xml:space="preserve"> de </w:t>
      </w:r>
      <w:r w:rsidR="00800FD2" w:rsidRPr="00CA5308">
        <w:rPr>
          <w:lang w:val="fr-CH"/>
        </w:rPr>
        <w:t>neurones</w:t>
      </w:r>
      <w:r w:rsidR="00967156" w:rsidRPr="00CA5308">
        <w:rPr>
          <w:lang w:val="fr-CH"/>
        </w:rPr>
        <w:t xml:space="preserve"> “From Scratch”. </w:t>
      </w:r>
      <w:r w:rsidR="00F14BBF" w:rsidRPr="00CA5308">
        <w:rPr>
          <w:lang w:val="fr-CH"/>
        </w:rPr>
        <w:t>Cette solution demande du temps et un jeu de données de grande taille.</w:t>
      </w:r>
    </w:p>
    <w:p w14:paraId="5CD91260" w14:textId="012803C5" w:rsidR="00967156" w:rsidRPr="00CA5308" w:rsidRDefault="00967156" w:rsidP="00465049">
      <w:pPr>
        <w:rPr>
          <w:lang w:val="fr-CH"/>
        </w:rPr>
      </w:pPr>
      <w:r w:rsidRPr="00CA5308">
        <w:rPr>
          <w:lang w:val="fr-CH"/>
        </w:rPr>
        <w:t>Le but de ce projet est d’utiliser des techniques de transfert learning pour effectuer la même tâche de classification que le travail de bachelor</w:t>
      </w:r>
      <w:r w:rsidR="00F14BBF" w:rsidRPr="00CA5308">
        <w:rPr>
          <w:lang w:val="fr-CH"/>
        </w:rPr>
        <w:t xml:space="preserve"> avec un modèle préentrainé.</w:t>
      </w:r>
    </w:p>
    <w:p w14:paraId="78AFDF4F" w14:textId="585351AE" w:rsidR="00967156" w:rsidRPr="00CA5308" w:rsidRDefault="00967156" w:rsidP="00465049">
      <w:pPr>
        <w:rPr>
          <w:lang w:val="fr-CH"/>
        </w:rPr>
      </w:pPr>
      <w:r w:rsidRPr="00CA5308">
        <w:rPr>
          <w:lang w:val="fr-CH"/>
        </w:rPr>
        <w:t>Le modèle de transfert learning utilisé est le résultat d’un travail de master</w:t>
      </w:r>
      <w:r w:rsidR="00CD450E" w:rsidRPr="00CA5308">
        <w:rPr>
          <w:lang w:val="fr-CH"/>
        </w:rPr>
        <w:t xml:space="preserve"> [2]</w:t>
      </w:r>
      <w:r w:rsidRPr="00CA5308">
        <w:rPr>
          <w:lang w:val="fr-CH"/>
        </w:rPr>
        <w:t xml:space="preserve">. Ce modèle a été entrainé sur le jeu de données Eurosat. </w:t>
      </w:r>
    </w:p>
    <w:p w14:paraId="3CBB6D11" w14:textId="7D54030F" w:rsidR="00967156" w:rsidRPr="00CA5308" w:rsidRDefault="00967156" w:rsidP="00465049">
      <w:pPr>
        <w:rPr>
          <w:lang w:val="fr-CH"/>
        </w:rPr>
      </w:pPr>
    </w:p>
    <w:p w14:paraId="1B064725" w14:textId="755A5670" w:rsidR="00967156" w:rsidRPr="00CA5308" w:rsidRDefault="00967156" w:rsidP="00465049">
      <w:pPr>
        <w:rPr>
          <w:lang w:val="fr-CH"/>
        </w:rPr>
      </w:pPr>
      <w:r w:rsidRPr="00CA5308">
        <w:rPr>
          <w:lang w:val="fr-CH"/>
        </w:rPr>
        <w:t>Les buts de ce projet sont les suivants :</w:t>
      </w:r>
    </w:p>
    <w:p w14:paraId="25B2FD00" w14:textId="032D9B49" w:rsidR="00967156" w:rsidRPr="00CA5308" w:rsidRDefault="00967156" w:rsidP="001018D4">
      <w:pPr>
        <w:pStyle w:val="Paragraphedeliste"/>
        <w:numPr>
          <w:ilvl w:val="0"/>
          <w:numId w:val="32"/>
        </w:numPr>
        <w:spacing w:line="360" w:lineRule="auto"/>
        <w:rPr>
          <w:lang w:val="fr-CH"/>
        </w:rPr>
      </w:pPr>
      <w:r w:rsidRPr="00CA5308">
        <w:rPr>
          <w:lang w:val="fr-CH"/>
        </w:rPr>
        <w:t xml:space="preserve">Mettre en place </w:t>
      </w:r>
      <w:r w:rsidR="00800FD2" w:rsidRPr="00CA5308">
        <w:rPr>
          <w:lang w:val="fr-CH"/>
        </w:rPr>
        <w:t>le pipeline</w:t>
      </w:r>
      <w:r w:rsidRPr="00CA5308">
        <w:rPr>
          <w:lang w:val="fr-CH"/>
        </w:rPr>
        <w:t xml:space="preserve"> de transformation des images </w:t>
      </w:r>
      <w:r w:rsidR="00800FD2" w:rsidRPr="00CA5308">
        <w:rPr>
          <w:lang w:val="fr-CH"/>
        </w:rPr>
        <w:t>satellite</w:t>
      </w:r>
      <w:r w:rsidRPr="00CA5308">
        <w:rPr>
          <w:lang w:val="fr-CH"/>
        </w:rPr>
        <w:t xml:space="preserve"> proposé dans le travail de Bachelor</w:t>
      </w:r>
    </w:p>
    <w:p w14:paraId="33A82347" w14:textId="63D053A3" w:rsidR="00967156" w:rsidRPr="00CA5308" w:rsidRDefault="00967156" w:rsidP="001018D4">
      <w:pPr>
        <w:pStyle w:val="Paragraphedeliste"/>
        <w:numPr>
          <w:ilvl w:val="0"/>
          <w:numId w:val="32"/>
        </w:numPr>
        <w:spacing w:line="360" w:lineRule="auto"/>
        <w:rPr>
          <w:lang w:val="fr-CH"/>
        </w:rPr>
      </w:pPr>
      <w:r w:rsidRPr="00CA5308">
        <w:rPr>
          <w:lang w:val="fr-CH"/>
        </w:rPr>
        <w:t>Entrainement de réseaux de neurones avec des modèles préentrainés</w:t>
      </w:r>
      <w:r w:rsidR="001018D4" w:rsidRPr="00CA5308">
        <w:rPr>
          <w:lang w:val="fr-CH"/>
        </w:rPr>
        <w:t xml:space="preserve"> sur Eurosat trouvé sur Internet</w:t>
      </w:r>
    </w:p>
    <w:p w14:paraId="4A256D4E" w14:textId="07176741" w:rsidR="001018D4" w:rsidRPr="00CA5308" w:rsidRDefault="001018D4" w:rsidP="001018D4">
      <w:pPr>
        <w:pStyle w:val="Paragraphedeliste"/>
        <w:numPr>
          <w:ilvl w:val="0"/>
          <w:numId w:val="32"/>
        </w:numPr>
        <w:spacing w:line="360" w:lineRule="auto"/>
        <w:rPr>
          <w:lang w:val="fr-CH"/>
        </w:rPr>
      </w:pPr>
      <w:r w:rsidRPr="00CA5308">
        <w:rPr>
          <w:lang w:val="fr-CH"/>
        </w:rPr>
        <w:t>Entrainement de réseaux de neurones avec le modèle préentrainé proposé par le travail de Master</w:t>
      </w:r>
    </w:p>
    <w:p w14:paraId="27E0CD54" w14:textId="052BD4E7" w:rsidR="001018D4" w:rsidRPr="00CA5308" w:rsidRDefault="001018D4" w:rsidP="001018D4">
      <w:pPr>
        <w:pStyle w:val="Paragraphedeliste"/>
        <w:numPr>
          <w:ilvl w:val="0"/>
          <w:numId w:val="32"/>
        </w:numPr>
        <w:spacing w:line="360" w:lineRule="auto"/>
        <w:rPr>
          <w:lang w:val="fr-CH"/>
        </w:rPr>
      </w:pPr>
      <w:r w:rsidRPr="00CA5308">
        <w:rPr>
          <w:lang w:val="fr-CH"/>
        </w:rPr>
        <w:t>Comparaison des résultats obtenu entre le réseau de neurones « From scratch » et le travail de bachelor</w:t>
      </w:r>
    </w:p>
    <w:p w14:paraId="7D936008" w14:textId="77777777" w:rsidR="007F1F51" w:rsidRPr="00CA5308" w:rsidRDefault="007F1F51" w:rsidP="007F1F51">
      <w:pPr>
        <w:spacing w:line="360" w:lineRule="auto"/>
        <w:rPr>
          <w:lang w:val="fr-CH"/>
        </w:rPr>
      </w:pPr>
    </w:p>
    <w:p w14:paraId="6A996E6A" w14:textId="77777777" w:rsidR="00545737" w:rsidRPr="00CA5308" w:rsidRDefault="00545737" w:rsidP="00767D7C">
      <w:pPr>
        <w:pStyle w:val="Titre2"/>
        <w:rPr>
          <w:lang w:val="fr-CH"/>
        </w:rPr>
      </w:pPr>
      <w:bookmarkStart w:id="8" w:name="_Toc284593331"/>
      <w:r w:rsidRPr="00CA5308">
        <w:rPr>
          <w:lang w:val="fr-CH"/>
        </w:rPr>
        <w:lastRenderedPageBreak/>
        <w:t>Scope and Limitation of Study</w:t>
      </w:r>
      <w:bookmarkEnd w:id="8"/>
    </w:p>
    <w:p w14:paraId="1B2DB918" w14:textId="77777777" w:rsidR="00216D9D" w:rsidRPr="00CA5308" w:rsidRDefault="00216D9D" w:rsidP="00465049">
      <w:pPr>
        <w:rPr>
          <w:lang w:val="fr-CH"/>
        </w:rPr>
      </w:pPr>
      <w:r w:rsidRPr="00CA5308">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w:t>
      </w:r>
    </w:p>
    <w:p w14:paraId="4422865D" w14:textId="77777777" w:rsidR="00F85705" w:rsidRPr="00CA5308" w:rsidRDefault="00477CFB" w:rsidP="00465049">
      <w:pPr>
        <w:rPr>
          <w:lang w:val="fr-CH"/>
        </w:rPr>
      </w:pPr>
      <w:r w:rsidRPr="00CA5308">
        <w:rPr>
          <w:lang w:val="fr-CH"/>
        </w:rPr>
        <w:fldChar w:fldCharType="begin"/>
      </w:r>
      <w:r w:rsidRPr="00CA5308">
        <w:rPr>
          <w:lang w:val="fr-CH"/>
        </w:rPr>
        <w:instrText xml:space="preserve"> ADDIN EN.REFLIST </w:instrText>
      </w:r>
      <w:r w:rsidRPr="00CA5308">
        <w:rPr>
          <w:lang w:val="fr-CH"/>
        </w:rPr>
        <w:fldChar w:fldCharType="end"/>
      </w:r>
    </w:p>
    <w:p w14:paraId="7B8983E9" w14:textId="77777777" w:rsidR="00177AD9" w:rsidRPr="00CA5308" w:rsidRDefault="00177AD9" w:rsidP="00465049">
      <w:pPr>
        <w:rPr>
          <w:lang w:val="fr-CH"/>
        </w:rPr>
      </w:pPr>
    </w:p>
    <w:p w14:paraId="65967196" w14:textId="77777777" w:rsidR="00177AD9" w:rsidRPr="00CA5308" w:rsidRDefault="00177AD9" w:rsidP="00465049">
      <w:pPr>
        <w:rPr>
          <w:lang w:val="fr-CH"/>
        </w:rPr>
        <w:sectPr w:rsidR="00177AD9" w:rsidRPr="00CA5308" w:rsidSect="00BB68BC">
          <w:footerReference w:type="default" r:id="rId21"/>
          <w:type w:val="oddPage"/>
          <w:pgSz w:w="11906" w:h="16838" w:code="9"/>
          <w:pgMar w:top="1418" w:right="1418" w:bottom="1418" w:left="1418" w:header="851" w:footer="567" w:gutter="0"/>
          <w:pgNumType w:start="1"/>
          <w:cols w:space="720"/>
          <w:docGrid w:linePitch="326"/>
        </w:sectPr>
      </w:pPr>
    </w:p>
    <w:p w14:paraId="45B78A44" w14:textId="34F63386" w:rsidR="00161FE0" w:rsidRPr="00CA5308" w:rsidRDefault="009D78F2" w:rsidP="00465049">
      <w:pPr>
        <w:pStyle w:val="Titre1"/>
        <w:rPr>
          <w:lang w:val="fr-CH"/>
        </w:rPr>
      </w:pPr>
      <w:bookmarkStart w:id="9" w:name="_Toc284593332"/>
      <w:r w:rsidRPr="00CA5308">
        <w:rPr>
          <w:lang w:val="fr-CH"/>
        </w:rPr>
        <w:lastRenderedPageBreak/>
        <w:t>Literature Review</w:t>
      </w:r>
      <w:r w:rsidR="00E15AF1" w:rsidRPr="00CA5308">
        <w:rPr>
          <w:lang w:val="fr-CH"/>
        </w:rPr>
        <w:t xml:space="preserve"> and Research Proposal</w:t>
      </w:r>
      <w:bookmarkEnd w:id="9"/>
    </w:p>
    <w:p w14:paraId="1FC977E3" w14:textId="77777777" w:rsidR="007F1F51" w:rsidRPr="00CA5308" w:rsidRDefault="007F1F51" w:rsidP="007F1F51">
      <w:pPr>
        <w:pStyle w:val="Titre2"/>
        <w:rPr>
          <w:lang w:val="fr-CH"/>
        </w:rPr>
      </w:pPr>
      <w:bookmarkStart w:id="10" w:name="_Toc284593333"/>
      <w:r w:rsidRPr="00CA5308">
        <w:rPr>
          <w:lang w:val="fr-CH"/>
        </w:rPr>
        <w:t>State of the art</w:t>
      </w:r>
      <w:bookmarkEnd w:id="10"/>
    </w:p>
    <w:p w14:paraId="4C148149" w14:textId="42BC11DE" w:rsidR="007F1F51" w:rsidRPr="00CA5308" w:rsidRDefault="007F1F51" w:rsidP="007F1F51">
      <w:pPr>
        <w:rPr>
          <w:lang w:val="fr-CH"/>
        </w:rPr>
      </w:pPr>
      <w:r w:rsidRPr="00CA5308">
        <w:rPr>
          <w:lang w:val="fr-CH"/>
        </w:rPr>
        <w:t xml:space="preserve">Il existe plusieurs </w:t>
      </w:r>
      <w:r w:rsidR="00B31411" w:rsidRPr="00CA5308">
        <w:rPr>
          <w:lang w:val="fr-CH"/>
        </w:rPr>
        <w:t>réseaux</w:t>
      </w:r>
      <w:r w:rsidRPr="00CA5308">
        <w:rPr>
          <w:lang w:val="fr-CH"/>
        </w:rPr>
        <w:t xml:space="preserve"> de </w:t>
      </w:r>
      <w:r w:rsidR="00B31411" w:rsidRPr="00CA5308">
        <w:rPr>
          <w:lang w:val="fr-CH"/>
        </w:rPr>
        <w:t>neurones entrainés</w:t>
      </w:r>
      <w:r w:rsidRPr="00CA5308">
        <w:rPr>
          <w:lang w:val="fr-CH"/>
        </w:rPr>
        <w:t xml:space="preserve"> sur des images satellites dans le but de classifier </w:t>
      </w:r>
      <w:r w:rsidR="00B31411" w:rsidRPr="00CA5308">
        <w:rPr>
          <w:lang w:val="fr-CH"/>
        </w:rPr>
        <w:t>différents types</w:t>
      </w:r>
      <w:r w:rsidRPr="00CA5308">
        <w:rPr>
          <w:lang w:val="fr-CH"/>
        </w:rPr>
        <w:t xml:space="preserve"> de terrains. C’est notamment le cas du projet Eurosat [3] qui propose </w:t>
      </w:r>
      <w:r w:rsidR="00B31411" w:rsidRPr="00CA5308">
        <w:rPr>
          <w:lang w:val="fr-CH"/>
        </w:rPr>
        <w:t>un benchmark</w:t>
      </w:r>
      <w:r w:rsidRPr="00CA5308">
        <w:rPr>
          <w:lang w:val="fr-CH"/>
        </w:rPr>
        <w:t xml:space="preserve"> des scores obtenu sur des images satellites de </w:t>
      </w:r>
      <w:r w:rsidR="00B31411" w:rsidRPr="00CA5308">
        <w:rPr>
          <w:lang w:val="fr-CH"/>
        </w:rPr>
        <w:t>paysage</w:t>
      </w:r>
      <w:r w:rsidRPr="00CA5308">
        <w:rPr>
          <w:lang w:val="fr-CH"/>
        </w:rPr>
        <w:t xml:space="preserve"> européen labelisé à la main. La comparaison a été effectué avec différentes architectures CNN.</w:t>
      </w:r>
    </w:p>
    <w:p w14:paraId="7520AB85" w14:textId="016102E2" w:rsidR="007F1F51" w:rsidRPr="00CA5308" w:rsidRDefault="007F1F51" w:rsidP="007F1F51">
      <w:pPr>
        <w:rPr>
          <w:lang w:val="fr-CH"/>
        </w:rPr>
      </w:pPr>
    </w:p>
    <w:p w14:paraId="01B84B6E" w14:textId="72F4B002" w:rsidR="007F1F51" w:rsidRPr="00CA5308" w:rsidRDefault="007F1F51" w:rsidP="007F1F51">
      <w:pPr>
        <w:rPr>
          <w:lang w:val="fr-CH"/>
        </w:rPr>
      </w:pPr>
      <w:r w:rsidRPr="00CA5308">
        <w:rPr>
          <w:lang w:val="fr-CH"/>
        </w:rPr>
        <w:t xml:space="preserve">Pour </w:t>
      </w:r>
      <w:r w:rsidR="00B31411" w:rsidRPr="00CA5308">
        <w:rPr>
          <w:lang w:val="fr-CH"/>
        </w:rPr>
        <w:t>ce benchmark</w:t>
      </w:r>
      <w:r w:rsidRPr="00CA5308">
        <w:rPr>
          <w:lang w:val="fr-CH"/>
        </w:rPr>
        <w:t xml:space="preserve"> les 13 bandes des images </w:t>
      </w:r>
      <w:r w:rsidR="00B31411" w:rsidRPr="00CA5308">
        <w:rPr>
          <w:lang w:val="fr-CH"/>
        </w:rPr>
        <w:t>Satellite</w:t>
      </w:r>
      <w:r w:rsidRPr="00CA5308">
        <w:rPr>
          <w:lang w:val="fr-CH"/>
        </w:rPr>
        <w:t xml:space="preserve"> ont été </w:t>
      </w:r>
      <w:r w:rsidR="00B31411" w:rsidRPr="00CA5308">
        <w:rPr>
          <w:lang w:val="fr-CH"/>
        </w:rPr>
        <w:t>utilisées. La taille des images est de 64x64.</w:t>
      </w:r>
    </w:p>
    <w:p w14:paraId="07C3D41C" w14:textId="7EACDD6E" w:rsidR="007F1F51" w:rsidRPr="00CA5308" w:rsidRDefault="007F1F51" w:rsidP="007F1F51">
      <w:pPr>
        <w:rPr>
          <w:lang w:val="fr-CH"/>
        </w:rPr>
      </w:pPr>
    </w:p>
    <w:p w14:paraId="48B7CC0E" w14:textId="09045FDE" w:rsidR="007F1F51" w:rsidRPr="00CA5308" w:rsidRDefault="007F1F51" w:rsidP="007F1F51">
      <w:pPr>
        <w:rPr>
          <w:lang w:val="fr-CH"/>
        </w:rPr>
      </w:pPr>
      <w:r w:rsidRPr="00CA5308">
        <w:rPr>
          <w:lang w:val="fr-CH"/>
        </w:rPr>
        <w:t xml:space="preserve">Voici un </w:t>
      </w:r>
      <w:r w:rsidR="00B31411" w:rsidRPr="00CA5308">
        <w:rPr>
          <w:lang w:val="fr-CH"/>
        </w:rPr>
        <w:t>aperçu</w:t>
      </w:r>
      <w:r w:rsidRPr="00CA5308">
        <w:rPr>
          <w:lang w:val="fr-CH"/>
        </w:rPr>
        <w:t xml:space="preserve"> </w:t>
      </w:r>
      <w:r w:rsidR="00A31B2F" w:rsidRPr="00CA5308">
        <w:rPr>
          <w:lang w:val="fr-CH"/>
        </w:rPr>
        <w:t>des l’accuracy</w:t>
      </w:r>
      <w:r w:rsidRPr="00CA5308">
        <w:rPr>
          <w:lang w:val="fr-CH"/>
        </w:rPr>
        <w:t xml:space="preserve"> obtenu</w:t>
      </w:r>
      <w:r w:rsidR="00A31B2F" w:rsidRPr="00CA5308">
        <w:rPr>
          <w:lang w:val="fr-CH"/>
        </w:rPr>
        <w:t>es</w:t>
      </w:r>
      <w:r w:rsidRPr="00CA5308">
        <w:rPr>
          <w:lang w:val="fr-CH"/>
        </w:rPr>
        <w:t xml:space="preserve"> avec le jeu de données Eurosat </w:t>
      </w:r>
      <w:r w:rsidR="00B31411" w:rsidRPr="00CA5308">
        <w:rPr>
          <w:lang w:val="fr-CH"/>
        </w:rPr>
        <w:t>avec train-test split de 80/20</w:t>
      </w:r>
      <w:r w:rsidRPr="00CA5308">
        <w:rPr>
          <w:lang w:val="fr-CH"/>
        </w:rPr>
        <w:t xml:space="preserve">: </w:t>
      </w:r>
    </w:p>
    <w:p w14:paraId="50CF0B89" w14:textId="77777777" w:rsidR="00CB57AD" w:rsidRPr="00CA5308" w:rsidRDefault="007F1F51" w:rsidP="00CB57AD">
      <w:pPr>
        <w:keepNext/>
        <w:jc w:val="center"/>
        <w:rPr>
          <w:lang w:val="fr-CH"/>
        </w:rPr>
      </w:pPr>
      <w:r w:rsidRPr="00CA5308">
        <w:rPr>
          <w:noProof/>
          <w:lang w:val="fr-CH"/>
        </w:rPr>
        <w:drawing>
          <wp:inline distT="0" distB="0" distL="0" distR="0" wp14:anchorId="3B7AAD41" wp14:editId="6C557492">
            <wp:extent cx="4591050" cy="8096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050" cy="809625"/>
                    </a:xfrm>
                    <a:prstGeom prst="rect">
                      <a:avLst/>
                    </a:prstGeom>
                  </pic:spPr>
                </pic:pic>
              </a:graphicData>
            </a:graphic>
          </wp:inline>
        </w:drawing>
      </w:r>
    </w:p>
    <w:p w14:paraId="1145FAEA" w14:textId="74829E79" w:rsidR="007F1F51" w:rsidRPr="00CA5308" w:rsidRDefault="00CB57AD" w:rsidP="00CB57AD">
      <w:pPr>
        <w:pStyle w:val="Lgende"/>
        <w:rPr>
          <w:lang w:val="fr-CH"/>
        </w:rPr>
      </w:pPr>
      <w:r w:rsidRPr="00CA5308">
        <w:rPr>
          <w:lang w:val="fr-CH"/>
        </w:rPr>
        <w:t xml:space="preserve">Figure </w:t>
      </w:r>
      <w:r w:rsidRPr="00CA5308">
        <w:rPr>
          <w:lang w:val="fr-CH"/>
        </w:rPr>
        <w:fldChar w:fldCharType="begin"/>
      </w:r>
      <w:r w:rsidRPr="00CA5308">
        <w:rPr>
          <w:lang w:val="fr-CH"/>
        </w:rPr>
        <w:instrText xml:space="preserve"> SEQ Figure \* ARABIC </w:instrText>
      </w:r>
      <w:r w:rsidRPr="00CA5308">
        <w:rPr>
          <w:lang w:val="fr-CH"/>
        </w:rPr>
        <w:fldChar w:fldCharType="separate"/>
      </w:r>
      <w:r w:rsidRPr="00CA5308">
        <w:rPr>
          <w:noProof/>
          <w:lang w:val="fr-CH"/>
        </w:rPr>
        <w:t>1</w:t>
      </w:r>
      <w:r w:rsidRPr="00CA5308">
        <w:rPr>
          <w:lang w:val="fr-CH"/>
        </w:rPr>
        <w:fldChar w:fldCharType="end"/>
      </w:r>
      <w:r w:rsidRPr="00CA5308">
        <w:rPr>
          <w:lang w:val="fr-CH"/>
        </w:rPr>
        <w:t xml:space="preserve"> : P. Helber &amp; al. results on their two best-performing fine-tuned CNNs[1, p. 6]</w:t>
      </w:r>
    </w:p>
    <w:p w14:paraId="2F8D8DEE" w14:textId="39D157E5" w:rsidR="007F1F51" w:rsidRPr="00CA5308" w:rsidRDefault="007F1F51" w:rsidP="00CB57AD">
      <w:pPr>
        <w:pStyle w:val="Lgende"/>
        <w:ind w:left="0" w:firstLine="0"/>
        <w:jc w:val="both"/>
        <w:rPr>
          <w:lang w:val="fr-CH"/>
        </w:rPr>
      </w:pPr>
    </w:p>
    <w:p w14:paraId="7D49DE59" w14:textId="77777777" w:rsidR="007F1F51" w:rsidRPr="00CA5308" w:rsidRDefault="007F1F51" w:rsidP="007F1F51">
      <w:pPr>
        <w:rPr>
          <w:lang w:val="fr-CH"/>
        </w:rPr>
      </w:pPr>
    </w:p>
    <w:p w14:paraId="75A87895" w14:textId="604B1B31" w:rsidR="007F1F51" w:rsidRPr="00CA5308" w:rsidRDefault="007F1F51" w:rsidP="007F1F51">
      <w:pPr>
        <w:rPr>
          <w:lang w:val="fr-CH"/>
        </w:rPr>
      </w:pPr>
      <w:r w:rsidRPr="00CA5308">
        <w:rPr>
          <w:lang w:val="fr-CH"/>
        </w:rPr>
        <w:t xml:space="preserve">On constate que le </w:t>
      </w:r>
      <w:r w:rsidR="00B31411" w:rsidRPr="00CA5308">
        <w:rPr>
          <w:lang w:val="fr-CH"/>
        </w:rPr>
        <w:t>réseau</w:t>
      </w:r>
      <w:r w:rsidRPr="00CA5308">
        <w:rPr>
          <w:lang w:val="fr-CH"/>
        </w:rPr>
        <w:t xml:space="preserve"> de </w:t>
      </w:r>
      <w:r w:rsidR="00B31411" w:rsidRPr="00CA5308">
        <w:rPr>
          <w:lang w:val="fr-CH"/>
        </w:rPr>
        <w:t>neurones</w:t>
      </w:r>
      <w:r w:rsidRPr="00CA5308">
        <w:rPr>
          <w:lang w:val="fr-CH"/>
        </w:rPr>
        <w:t xml:space="preserve"> qui </w:t>
      </w:r>
      <w:r w:rsidR="00B31411" w:rsidRPr="00CA5308">
        <w:rPr>
          <w:lang w:val="fr-CH"/>
        </w:rPr>
        <w:t>obtient</w:t>
      </w:r>
      <w:r w:rsidRPr="00CA5308">
        <w:rPr>
          <w:lang w:val="fr-CH"/>
        </w:rPr>
        <w:t xml:space="preserve"> le </w:t>
      </w:r>
      <w:r w:rsidR="00CA5308">
        <w:rPr>
          <w:lang w:val="fr-CH"/>
        </w:rPr>
        <w:t xml:space="preserve">meilleur </w:t>
      </w:r>
      <w:r w:rsidRPr="00CA5308">
        <w:rPr>
          <w:lang w:val="fr-CH"/>
        </w:rPr>
        <w:t xml:space="preserve">résultat est </w:t>
      </w:r>
      <w:r w:rsidRPr="00CA5308">
        <w:rPr>
          <w:b/>
          <w:bCs w:val="0"/>
          <w:lang w:val="fr-CH"/>
        </w:rPr>
        <w:t>ResNet-50</w:t>
      </w:r>
      <w:r w:rsidR="00B31411" w:rsidRPr="00CA5308">
        <w:rPr>
          <w:lang w:val="fr-CH"/>
        </w:rPr>
        <w:t>.</w:t>
      </w:r>
    </w:p>
    <w:p w14:paraId="2A9C7900" w14:textId="77777777" w:rsidR="007F1F51" w:rsidRPr="00CA5308" w:rsidRDefault="007F1F51" w:rsidP="00465049">
      <w:pPr>
        <w:rPr>
          <w:lang w:val="fr-CH"/>
        </w:rPr>
      </w:pPr>
    </w:p>
    <w:p w14:paraId="0254ACDD" w14:textId="7251957E" w:rsidR="002F2DFF" w:rsidRPr="00CA5308" w:rsidRDefault="002F2DFF" w:rsidP="002F2DFF">
      <w:pPr>
        <w:pStyle w:val="Titre1"/>
        <w:rPr>
          <w:lang w:val="fr-CH"/>
        </w:rPr>
      </w:pPr>
      <w:r w:rsidRPr="00CA5308">
        <w:rPr>
          <w:lang w:val="fr-CH"/>
        </w:rPr>
        <w:t>Etat du projet</w:t>
      </w:r>
    </w:p>
    <w:p w14:paraId="3EE0F8C9" w14:textId="7A1057B4" w:rsidR="00B31411" w:rsidRPr="00CA5308" w:rsidRDefault="00B31411" w:rsidP="00B31411">
      <w:pPr>
        <w:rPr>
          <w:lang w:val="fr-CH"/>
        </w:rPr>
      </w:pPr>
      <w:r w:rsidRPr="00CA5308">
        <w:rPr>
          <w:lang w:val="fr-CH"/>
        </w:rPr>
        <w:t>Ce chapitre permet de donner une vue d’ensemble sur les deux projets qui définisse la base de ce travail.</w:t>
      </w:r>
    </w:p>
    <w:p w14:paraId="7A1E7EF0" w14:textId="493E9E88" w:rsidR="00537976" w:rsidRPr="00CA5308" w:rsidRDefault="002F3229" w:rsidP="00767D7C">
      <w:pPr>
        <w:pStyle w:val="Titre2"/>
        <w:rPr>
          <w:lang w:val="fr-CH"/>
        </w:rPr>
      </w:pPr>
      <w:r w:rsidRPr="00CA5308">
        <w:rPr>
          <w:lang w:val="fr-CH"/>
        </w:rPr>
        <w:t>Réseau de neuronne from Scratch</w:t>
      </w:r>
    </w:p>
    <w:p w14:paraId="73085FC8" w14:textId="0307F032" w:rsidR="002F3229" w:rsidRPr="00CA5308" w:rsidRDefault="00B31411" w:rsidP="00161FE0">
      <w:pPr>
        <w:rPr>
          <w:lang w:val="fr-CH"/>
        </w:rPr>
      </w:pPr>
      <w:r w:rsidRPr="00CA5308">
        <w:rPr>
          <w:lang w:val="fr-CH"/>
        </w:rPr>
        <w:t>Le projet sur lequel se base ce travail</w:t>
      </w:r>
      <w:r w:rsidR="00CD450E" w:rsidRPr="00CA5308">
        <w:rPr>
          <w:lang w:val="fr-CH"/>
        </w:rPr>
        <w:t xml:space="preserve"> [1] propose </w:t>
      </w:r>
      <w:r w:rsidR="00A31B2F" w:rsidRPr="00CA5308">
        <w:rPr>
          <w:lang w:val="fr-CH"/>
        </w:rPr>
        <w:t>différentes architectures</w:t>
      </w:r>
      <w:r w:rsidRPr="00CA5308">
        <w:rPr>
          <w:lang w:val="fr-CH"/>
        </w:rPr>
        <w:t xml:space="preserve"> de</w:t>
      </w:r>
      <w:r w:rsidR="002F3229" w:rsidRPr="00CA5308">
        <w:rPr>
          <w:lang w:val="fr-CH"/>
        </w:rPr>
        <w:t xml:space="preserve"> </w:t>
      </w:r>
      <w:r w:rsidRPr="00CA5308">
        <w:rPr>
          <w:lang w:val="fr-CH"/>
        </w:rPr>
        <w:t>réseaux</w:t>
      </w:r>
      <w:r w:rsidR="002F3229" w:rsidRPr="00CA5308">
        <w:rPr>
          <w:lang w:val="fr-CH"/>
        </w:rPr>
        <w:t xml:space="preserve"> de </w:t>
      </w:r>
      <w:r w:rsidRPr="00CA5308">
        <w:rPr>
          <w:lang w:val="fr-CH"/>
        </w:rPr>
        <w:t>neurones</w:t>
      </w:r>
      <w:r w:rsidR="002F3229" w:rsidRPr="00CA5308">
        <w:rPr>
          <w:lang w:val="fr-CH"/>
        </w:rPr>
        <w:t xml:space="preserve"> entrainé </w:t>
      </w:r>
      <w:r w:rsidR="00CD450E" w:rsidRPr="00CA5308">
        <w:rPr>
          <w:lang w:val="fr-CH"/>
        </w:rPr>
        <w:t>de manière “</w:t>
      </w:r>
      <w:r w:rsidR="002F3229" w:rsidRPr="00CA5308">
        <w:rPr>
          <w:lang w:val="fr-CH"/>
        </w:rPr>
        <w:t>from scratch</w:t>
      </w:r>
      <w:r w:rsidR="00CD450E" w:rsidRPr="00CA5308">
        <w:rPr>
          <w:lang w:val="fr-CH"/>
        </w:rPr>
        <w:t>”</w:t>
      </w:r>
      <w:r w:rsidR="002F3229" w:rsidRPr="00CA5308">
        <w:rPr>
          <w:lang w:val="fr-CH"/>
        </w:rPr>
        <w:t xml:space="preserve">. </w:t>
      </w:r>
    </w:p>
    <w:p w14:paraId="51582206" w14:textId="77777777" w:rsidR="00B31411" w:rsidRPr="00CA5308" w:rsidRDefault="00B31411" w:rsidP="00161FE0">
      <w:pPr>
        <w:rPr>
          <w:lang w:val="fr-CH"/>
        </w:rPr>
      </w:pPr>
    </w:p>
    <w:p w14:paraId="45153F3E" w14:textId="77777777" w:rsidR="00B31411" w:rsidRPr="00CA5308" w:rsidRDefault="00B31411" w:rsidP="00B31411">
      <w:pPr>
        <w:rPr>
          <w:lang w:val="fr-CH"/>
        </w:rPr>
      </w:pPr>
      <w:r w:rsidRPr="00CA5308">
        <w:rPr>
          <w:lang w:val="fr-CH"/>
        </w:rPr>
        <w:t>Différentes méthodes d’entrainements ont été utilisé comme :</w:t>
      </w:r>
    </w:p>
    <w:p w14:paraId="5B27F574" w14:textId="3AA30C41" w:rsidR="00B31411" w:rsidRPr="00CA5308" w:rsidRDefault="00B31411" w:rsidP="00B31411">
      <w:pPr>
        <w:pStyle w:val="Paragraphedeliste"/>
        <w:numPr>
          <w:ilvl w:val="0"/>
          <w:numId w:val="38"/>
        </w:numPr>
        <w:rPr>
          <w:lang w:val="fr-CH"/>
        </w:rPr>
      </w:pPr>
      <w:r w:rsidRPr="00CA5308">
        <w:rPr>
          <w:lang w:val="fr-CH"/>
        </w:rPr>
        <w:t>Variation du nombre de bande utilisé</w:t>
      </w:r>
    </w:p>
    <w:p w14:paraId="1C19FC12" w14:textId="18C6ACC7" w:rsidR="00B31411" w:rsidRPr="00CA5308" w:rsidRDefault="00B31411" w:rsidP="00B31411">
      <w:pPr>
        <w:pStyle w:val="Paragraphedeliste"/>
        <w:numPr>
          <w:ilvl w:val="0"/>
          <w:numId w:val="38"/>
        </w:numPr>
        <w:rPr>
          <w:lang w:val="fr-CH"/>
        </w:rPr>
      </w:pPr>
      <w:r w:rsidRPr="00CA5308">
        <w:rPr>
          <w:lang w:val="fr-CH"/>
        </w:rPr>
        <w:t>Combinaison de certaine bande entre elle</w:t>
      </w:r>
    </w:p>
    <w:p w14:paraId="06943F77" w14:textId="5620928D" w:rsidR="00B31411" w:rsidRPr="00CA5308" w:rsidRDefault="00B31411" w:rsidP="00B31411">
      <w:pPr>
        <w:pStyle w:val="Paragraphedeliste"/>
        <w:numPr>
          <w:ilvl w:val="0"/>
          <w:numId w:val="38"/>
        </w:numPr>
        <w:rPr>
          <w:lang w:val="fr-CH"/>
        </w:rPr>
      </w:pPr>
      <w:r w:rsidRPr="00CA5308">
        <w:rPr>
          <w:lang w:val="fr-CH"/>
        </w:rPr>
        <w:t>Prise en compte de la saison d’acquisition des images</w:t>
      </w:r>
    </w:p>
    <w:p w14:paraId="59E31A35" w14:textId="5E0DA49E" w:rsidR="00B31411" w:rsidRPr="00CA5308" w:rsidRDefault="00B31411" w:rsidP="00B31411">
      <w:pPr>
        <w:pStyle w:val="Paragraphedeliste"/>
        <w:numPr>
          <w:ilvl w:val="0"/>
          <w:numId w:val="38"/>
        </w:numPr>
        <w:rPr>
          <w:lang w:val="fr-CH"/>
        </w:rPr>
      </w:pPr>
      <w:r w:rsidRPr="00CA5308">
        <w:rPr>
          <w:lang w:val="fr-CH"/>
        </w:rPr>
        <w:t xml:space="preserve">Utilisation de différentes sources d’images </w:t>
      </w:r>
      <w:r w:rsidR="00A31B2F" w:rsidRPr="00CA5308">
        <w:rPr>
          <w:lang w:val="fr-CH"/>
        </w:rPr>
        <w:t>Satellite (Sentinel 2A, 1C, 1)</w:t>
      </w:r>
    </w:p>
    <w:p w14:paraId="71B9F02A" w14:textId="77777777" w:rsidR="00B31411" w:rsidRPr="00CA5308" w:rsidRDefault="00B31411" w:rsidP="00161FE0">
      <w:pPr>
        <w:rPr>
          <w:lang w:val="fr-CH"/>
        </w:rPr>
      </w:pPr>
    </w:p>
    <w:p w14:paraId="6401D679" w14:textId="6E84BE37" w:rsidR="00CD450E" w:rsidRPr="00CA5308" w:rsidRDefault="00B31411" w:rsidP="00161FE0">
      <w:pPr>
        <w:rPr>
          <w:lang w:val="fr-CH"/>
        </w:rPr>
      </w:pPr>
      <w:r w:rsidRPr="00CA5308">
        <w:rPr>
          <w:lang w:val="fr-CH"/>
        </w:rPr>
        <w:t xml:space="preserve">Voici un tableau </w:t>
      </w:r>
      <w:r w:rsidR="00A31B2F" w:rsidRPr="00CA5308">
        <w:rPr>
          <w:lang w:val="fr-CH"/>
        </w:rPr>
        <w:t>récapitulatif</w:t>
      </w:r>
      <w:r w:rsidRPr="00CA5308">
        <w:rPr>
          <w:lang w:val="fr-CH"/>
        </w:rPr>
        <w:t xml:space="preserve"> </w:t>
      </w:r>
      <w:r w:rsidR="00CB57AD" w:rsidRPr="00CA5308">
        <w:rPr>
          <w:lang w:val="fr-CH"/>
        </w:rPr>
        <w:t>de la méthodologie utilisé</w:t>
      </w:r>
      <w:r w:rsidRPr="00CA5308">
        <w:rPr>
          <w:lang w:val="fr-CH"/>
        </w:rPr>
        <w:t xml:space="preserve"> dans ce travail.</w:t>
      </w:r>
    </w:p>
    <w:tbl>
      <w:tblPr>
        <w:tblStyle w:val="Grilledutableau"/>
        <w:tblW w:w="0" w:type="auto"/>
        <w:tblLook w:val="04A0" w:firstRow="1" w:lastRow="0" w:firstColumn="1" w:lastColumn="0" w:noHBand="0" w:noVBand="1"/>
      </w:tblPr>
      <w:tblGrid>
        <w:gridCol w:w="4605"/>
        <w:gridCol w:w="4605"/>
      </w:tblGrid>
      <w:tr w:rsidR="00CD450E" w:rsidRPr="00CA5308" w14:paraId="7DAB3E0C" w14:textId="77777777" w:rsidTr="00CD450E">
        <w:tc>
          <w:tcPr>
            <w:tcW w:w="4605" w:type="dxa"/>
          </w:tcPr>
          <w:p w14:paraId="6A285531" w14:textId="6FFD061B" w:rsidR="00CD450E" w:rsidRPr="00CA5308" w:rsidRDefault="00CD450E" w:rsidP="00161FE0">
            <w:pPr>
              <w:rPr>
                <w:b/>
                <w:bCs w:val="0"/>
                <w:lang w:val="fr-CH"/>
              </w:rPr>
            </w:pPr>
            <w:r w:rsidRPr="00CA5308">
              <w:rPr>
                <w:b/>
                <w:bCs w:val="0"/>
                <w:lang w:val="fr-CH"/>
              </w:rPr>
              <w:t>Images utilisées</w:t>
            </w:r>
          </w:p>
        </w:tc>
        <w:tc>
          <w:tcPr>
            <w:tcW w:w="4605" w:type="dxa"/>
          </w:tcPr>
          <w:p w14:paraId="28591C9B" w14:textId="77F42FF1" w:rsidR="00CD450E" w:rsidRPr="00CA5308" w:rsidRDefault="00CD450E" w:rsidP="00161FE0">
            <w:pPr>
              <w:rPr>
                <w:lang w:val="fr-CH"/>
              </w:rPr>
            </w:pPr>
            <w:r w:rsidRPr="00CA5308">
              <w:rPr>
                <w:lang w:val="fr-CH"/>
              </w:rPr>
              <w:t>Sentinel2A, Sentinel1C et Sentinel1</w:t>
            </w:r>
          </w:p>
        </w:tc>
      </w:tr>
      <w:tr w:rsidR="00CD450E" w:rsidRPr="00CA5308" w14:paraId="5FA22668" w14:textId="77777777" w:rsidTr="00CD450E">
        <w:tc>
          <w:tcPr>
            <w:tcW w:w="4605" w:type="dxa"/>
          </w:tcPr>
          <w:p w14:paraId="2D784719" w14:textId="3C559526" w:rsidR="00CD450E" w:rsidRPr="00CA5308" w:rsidRDefault="00CD450E" w:rsidP="00161FE0">
            <w:pPr>
              <w:rPr>
                <w:b/>
                <w:bCs w:val="0"/>
                <w:lang w:val="fr-CH"/>
              </w:rPr>
            </w:pPr>
            <w:r w:rsidRPr="00CA5308">
              <w:rPr>
                <w:b/>
                <w:bCs w:val="0"/>
                <w:lang w:val="fr-CH"/>
              </w:rPr>
              <w:t xml:space="preserve">Taille des images </w:t>
            </w:r>
          </w:p>
        </w:tc>
        <w:tc>
          <w:tcPr>
            <w:tcW w:w="4605" w:type="dxa"/>
          </w:tcPr>
          <w:p w14:paraId="7A4C63EB" w14:textId="1384DF89" w:rsidR="00CD450E" w:rsidRPr="00CA5308" w:rsidRDefault="00CD450E" w:rsidP="00161FE0">
            <w:pPr>
              <w:rPr>
                <w:lang w:val="fr-CH"/>
              </w:rPr>
            </w:pPr>
            <w:r w:rsidRPr="00CA5308">
              <w:rPr>
                <w:lang w:val="fr-CH"/>
              </w:rPr>
              <w:t>15 x 15</w:t>
            </w:r>
          </w:p>
        </w:tc>
      </w:tr>
      <w:tr w:rsidR="00CD450E" w:rsidRPr="00CA5308" w14:paraId="24F2AA27" w14:textId="77777777" w:rsidTr="00CD450E">
        <w:tc>
          <w:tcPr>
            <w:tcW w:w="4605" w:type="dxa"/>
          </w:tcPr>
          <w:p w14:paraId="6AA83D51" w14:textId="7F3F63D5" w:rsidR="00CD450E" w:rsidRPr="00CA5308" w:rsidRDefault="00CD450E" w:rsidP="00161FE0">
            <w:pPr>
              <w:rPr>
                <w:b/>
                <w:bCs w:val="0"/>
                <w:lang w:val="fr-CH"/>
              </w:rPr>
            </w:pPr>
            <w:r w:rsidRPr="00CA5308">
              <w:rPr>
                <w:b/>
                <w:bCs w:val="0"/>
                <w:lang w:val="fr-CH"/>
              </w:rPr>
              <w:t>Nombre de bande</w:t>
            </w:r>
          </w:p>
        </w:tc>
        <w:tc>
          <w:tcPr>
            <w:tcW w:w="4605" w:type="dxa"/>
          </w:tcPr>
          <w:p w14:paraId="53454EF3" w14:textId="5A150136" w:rsidR="00CB57AD" w:rsidRPr="00CA5308" w:rsidRDefault="00CD450E" w:rsidP="00161FE0">
            <w:pPr>
              <w:rPr>
                <w:lang w:val="fr-CH"/>
              </w:rPr>
            </w:pPr>
            <w:r w:rsidRPr="00CA5308">
              <w:rPr>
                <w:lang w:val="fr-CH"/>
              </w:rPr>
              <w:t>Entre 1 et 4 bandes</w:t>
            </w:r>
          </w:p>
        </w:tc>
      </w:tr>
      <w:tr w:rsidR="00CB57AD" w:rsidRPr="00CA5308" w14:paraId="526858B7" w14:textId="77777777" w:rsidTr="00CD450E">
        <w:tc>
          <w:tcPr>
            <w:tcW w:w="4605" w:type="dxa"/>
          </w:tcPr>
          <w:p w14:paraId="7A44D7FF" w14:textId="7F2A186A" w:rsidR="00CB57AD" w:rsidRPr="00CA5308" w:rsidRDefault="00CB57AD" w:rsidP="00161FE0">
            <w:pPr>
              <w:rPr>
                <w:b/>
                <w:bCs w:val="0"/>
                <w:lang w:val="fr-CH"/>
              </w:rPr>
            </w:pPr>
            <w:r w:rsidRPr="00CA5308">
              <w:rPr>
                <w:b/>
                <w:bCs w:val="0"/>
                <w:lang w:val="fr-CH"/>
              </w:rPr>
              <w:t>Normalisation</w:t>
            </w:r>
          </w:p>
        </w:tc>
        <w:tc>
          <w:tcPr>
            <w:tcW w:w="4605" w:type="dxa"/>
          </w:tcPr>
          <w:p w14:paraId="3E1F50B7" w14:textId="02B318A4" w:rsidR="00CB57AD" w:rsidRPr="00CA5308" w:rsidRDefault="00CB57AD" w:rsidP="00161FE0">
            <w:pPr>
              <w:rPr>
                <w:lang w:val="fr-CH"/>
              </w:rPr>
            </w:pPr>
            <w:r w:rsidRPr="00CA5308">
              <w:rPr>
                <w:lang w:val="fr-CH"/>
              </w:rPr>
              <w:t>Min-Max normalisation</w:t>
            </w:r>
          </w:p>
        </w:tc>
      </w:tr>
    </w:tbl>
    <w:p w14:paraId="0E8FAC0B" w14:textId="33C44A06" w:rsidR="00B31411" w:rsidRPr="00CA5308" w:rsidRDefault="00B31411" w:rsidP="00B31411">
      <w:pPr>
        <w:rPr>
          <w:lang w:val="fr-CH"/>
        </w:rPr>
      </w:pPr>
    </w:p>
    <w:p w14:paraId="0C588D91" w14:textId="058AA383" w:rsidR="00A31B2F" w:rsidRPr="00CA5308" w:rsidRDefault="00A31B2F" w:rsidP="00B31411">
      <w:pPr>
        <w:rPr>
          <w:lang w:val="fr-CH"/>
        </w:rPr>
      </w:pPr>
      <w:r w:rsidRPr="00CA5308">
        <w:rPr>
          <w:lang w:val="fr-CH"/>
        </w:rPr>
        <w:t>Voici un tableau des trois meilleurs modèles obtenus </w:t>
      </w:r>
      <w:r w:rsidR="007410AB" w:rsidRPr="00CA5308">
        <w:rPr>
          <w:lang w:val="fr-CH"/>
        </w:rPr>
        <w:t>avec les images Sentinel 1C</w:t>
      </w:r>
      <w:r w:rsidRPr="00CA5308">
        <w:rPr>
          <w:lang w:val="fr-CH"/>
        </w:rPr>
        <w:t xml:space="preserve">: </w:t>
      </w:r>
    </w:p>
    <w:tbl>
      <w:tblPr>
        <w:tblStyle w:val="Grilledutableau"/>
        <w:tblW w:w="0" w:type="auto"/>
        <w:tblLook w:val="04A0" w:firstRow="1" w:lastRow="0" w:firstColumn="1" w:lastColumn="0" w:noHBand="0" w:noVBand="1"/>
      </w:tblPr>
      <w:tblGrid>
        <w:gridCol w:w="3201"/>
        <w:gridCol w:w="2926"/>
        <w:gridCol w:w="3159"/>
      </w:tblGrid>
      <w:tr w:rsidR="00A31B2F" w:rsidRPr="00CA5308" w14:paraId="6C84A889" w14:textId="77777777" w:rsidTr="00A31B2F">
        <w:tc>
          <w:tcPr>
            <w:tcW w:w="3201" w:type="dxa"/>
          </w:tcPr>
          <w:p w14:paraId="7075C404" w14:textId="02812AD3" w:rsidR="00A31B2F" w:rsidRPr="00CA5308" w:rsidRDefault="00A31B2F" w:rsidP="00B05DD5">
            <w:pPr>
              <w:rPr>
                <w:b/>
                <w:bCs w:val="0"/>
                <w:lang w:val="fr-CH"/>
              </w:rPr>
            </w:pPr>
            <w:r w:rsidRPr="00CA5308">
              <w:rPr>
                <w:b/>
                <w:bCs w:val="0"/>
                <w:lang w:val="fr-CH"/>
              </w:rPr>
              <w:t>Bandes utilisées</w:t>
            </w:r>
          </w:p>
        </w:tc>
        <w:tc>
          <w:tcPr>
            <w:tcW w:w="2926" w:type="dxa"/>
          </w:tcPr>
          <w:p w14:paraId="7A576C33" w14:textId="2D1E436A" w:rsidR="00A31B2F" w:rsidRPr="00CA5308" w:rsidRDefault="00A31B2F" w:rsidP="00B05DD5">
            <w:pPr>
              <w:rPr>
                <w:b/>
                <w:bCs w:val="0"/>
                <w:lang w:val="fr-CH"/>
              </w:rPr>
            </w:pPr>
            <w:r w:rsidRPr="00CA5308">
              <w:rPr>
                <w:b/>
                <w:bCs w:val="0"/>
                <w:lang w:val="fr-CH"/>
              </w:rPr>
              <w:t>Saison</w:t>
            </w:r>
          </w:p>
        </w:tc>
        <w:tc>
          <w:tcPr>
            <w:tcW w:w="3159" w:type="dxa"/>
          </w:tcPr>
          <w:p w14:paraId="70EDC3FD" w14:textId="7ABE873F" w:rsidR="00A31B2F" w:rsidRPr="00CA5308" w:rsidRDefault="00A31B2F" w:rsidP="00B05DD5">
            <w:pPr>
              <w:rPr>
                <w:b/>
                <w:bCs w:val="0"/>
                <w:lang w:val="fr-CH"/>
              </w:rPr>
            </w:pPr>
            <w:r w:rsidRPr="00CA5308">
              <w:rPr>
                <w:b/>
                <w:bCs w:val="0"/>
                <w:lang w:val="fr-CH"/>
              </w:rPr>
              <w:t>F-Score</w:t>
            </w:r>
          </w:p>
        </w:tc>
      </w:tr>
      <w:tr w:rsidR="00A31B2F" w:rsidRPr="00CA5308" w14:paraId="670D306B" w14:textId="77777777" w:rsidTr="00A31B2F">
        <w:tc>
          <w:tcPr>
            <w:tcW w:w="3201" w:type="dxa"/>
          </w:tcPr>
          <w:p w14:paraId="384271B4" w14:textId="661D0291" w:rsidR="00A31B2F" w:rsidRPr="00CA5308" w:rsidRDefault="00A31B2F" w:rsidP="00B05DD5">
            <w:pPr>
              <w:rPr>
                <w:lang w:val="fr-CH"/>
              </w:rPr>
            </w:pPr>
            <w:r w:rsidRPr="00CA5308">
              <w:rPr>
                <w:lang w:val="fr-CH"/>
              </w:rPr>
              <w:lastRenderedPageBreak/>
              <w:t>Bleu, Vert, Rouge et Infra-Rouge</w:t>
            </w:r>
          </w:p>
        </w:tc>
        <w:tc>
          <w:tcPr>
            <w:tcW w:w="2926" w:type="dxa"/>
          </w:tcPr>
          <w:p w14:paraId="30FE250F" w14:textId="31357134" w:rsidR="00A31B2F" w:rsidRPr="00CA5308" w:rsidRDefault="007410AB" w:rsidP="00B05DD5">
            <w:pPr>
              <w:rPr>
                <w:lang w:val="fr-CH"/>
              </w:rPr>
            </w:pPr>
            <w:r w:rsidRPr="00CA5308">
              <w:rPr>
                <w:lang w:val="fr-CH"/>
              </w:rPr>
              <w:t>Hiver</w:t>
            </w:r>
          </w:p>
        </w:tc>
        <w:tc>
          <w:tcPr>
            <w:tcW w:w="3159" w:type="dxa"/>
          </w:tcPr>
          <w:p w14:paraId="6810C973" w14:textId="19B907ED" w:rsidR="00A31B2F" w:rsidRPr="00CA5308" w:rsidRDefault="00A31B2F" w:rsidP="00B05DD5">
            <w:pPr>
              <w:rPr>
                <w:lang w:val="fr-CH"/>
              </w:rPr>
            </w:pPr>
            <w:r w:rsidRPr="00CA5308">
              <w:rPr>
                <w:lang w:val="fr-CH"/>
              </w:rPr>
              <w:t>76.21%</w:t>
            </w:r>
          </w:p>
        </w:tc>
      </w:tr>
      <w:tr w:rsidR="00CB57AD" w:rsidRPr="00CA5308" w14:paraId="4AD9A0FE" w14:textId="77777777" w:rsidTr="00A31B2F">
        <w:tc>
          <w:tcPr>
            <w:tcW w:w="3201" w:type="dxa"/>
          </w:tcPr>
          <w:p w14:paraId="1B2784B1" w14:textId="258A1769" w:rsidR="00CB57AD" w:rsidRPr="00CA5308" w:rsidRDefault="00CB57AD" w:rsidP="00CB57AD">
            <w:pPr>
              <w:rPr>
                <w:lang w:val="fr-CH"/>
              </w:rPr>
            </w:pPr>
            <w:r w:rsidRPr="00CA5308">
              <w:rPr>
                <w:lang w:val="fr-CH"/>
              </w:rPr>
              <w:t>Bleu, Rouge et Infra-Rouge</w:t>
            </w:r>
          </w:p>
        </w:tc>
        <w:tc>
          <w:tcPr>
            <w:tcW w:w="2926" w:type="dxa"/>
          </w:tcPr>
          <w:p w14:paraId="561A2861" w14:textId="12023AF8" w:rsidR="00CB57AD" w:rsidRPr="00CA5308" w:rsidRDefault="00CB57AD" w:rsidP="00CB57AD">
            <w:pPr>
              <w:rPr>
                <w:lang w:val="fr-CH"/>
              </w:rPr>
            </w:pPr>
            <w:r w:rsidRPr="00CA5308">
              <w:rPr>
                <w:lang w:val="fr-CH"/>
              </w:rPr>
              <w:t>Automne</w:t>
            </w:r>
          </w:p>
        </w:tc>
        <w:tc>
          <w:tcPr>
            <w:tcW w:w="3159" w:type="dxa"/>
          </w:tcPr>
          <w:p w14:paraId="448C0647" w14:textId="055303E8" w:rsidR="00CB57AD" w:rsidRPr="00CA5308" w:rsidRDefault="00CB57AD" w:rsidP="00CB57AD">
            <w:pPr>
              <w:rPr>
                <w:lang w:val="fr-CH"/>
              </w:rPr>
            </w:pPr>
            <w:r w:rsidRPr="00CA5308">
              <w:rPr>
                <w:lang w:val="fr-CH"/>
              </w:rPr>
              <w:t>76.10%</w:t>
            </w:r>
          </w:p>
        </w:tc>
      </w:tr>
      <w:tr w:rsidR="00CB57AD" w:rsidRPr="00CA5308" w14:paraId="2770BB14" w14:textId="77777777" w:rsidTr="00A31B2F">
        <w:tc>
          <w:tcPr>
            <w:tcW w:w="3201" w:type="dxa"/>
          </w:tcPr>
          <w:p w14:paraId="2E4DDA68" w14:textId="64AAFE55" w:rsidR="00CB57AD" w:rsidRPr="00CA5308" w:rsidRDefault="00CB57AD" w:rsidP="00CB57AD">
            <w:pPr>
              <w:rPr>
                <w:lang w:val="fr-CH"/>
              </w:rPr>
            </w:pPr>
            <w:r w:rsidRPr="00CA5308">
              <w:rPr>
                <w:lang w:val="fr-CH"/>
              </w:rPr>
              <w:t>Bleu, Vert, Rouge et Infra-Rouge</w:t>
            </w:r>
          </w:p>
        </w:tc>
        <w:tc>
          <w:tcPr>
            <w:tcW w:w="2926" w:type="dxa"/>
          </w:tcPr>
          <w:p w14:paraId="7BC091A8" w14:textId="06FFD362" w:rsidR="00CB57AD" w:rsidRPr="00CA5308" w:rsidRDefault="00CB57AD" w:rsidP="00CB57AD">
            <w:pPr>
              <w:rPr>
                <w:lang w:val="fr-CH"/>
              </w:rPr>
            </w:pPr>
            <w:r w:rsidRPr="00CA5308">
              <w:rPr>
                <w:lang w:val="fr-CH"/>
              </w:rPr>
              <w:t>Automne</w:t>
            </w:r>
          </w:p>
        </w:tc>
        <w:tc>
          <w:tcPr>
            <w:tcW w:w="3159" w:type="dxa"/>
          </w:tcPr>
          <w:p w14:paraId="25A0DDFB" w14:textId="12328921" w:rsidR="00CB57AD" w:rsidRPr="00CA5308" w:rsidRDefault="00CB57AD" w:rsidP="00CB57AD">
            <w:pPr>
              <w:rPr>
                <w:lang w:val="fr-CH"/>
              </w:rPr>
            </w:pPr>
            <w:r w:rsidRPr="00CA5308">
              <w:rPr>
                <w:lang w:val="fr-CH"/>
              </w:rPr>
              <w:t>75.99%</w:t>
            </w:r>
          </w:p>
        </w:tc>
      </w:tr>
    </w:tbl>
    <w:p w14:paraId="6D4CBA8D" w14:textId="07E8A195" w:rsidR="00A31B2F" w:rsidRPr="00CA5308" w:rsidRDefault="00A31B2F" w:rsidP="00B31411">
      <w:pPr>
        <w:rPr>
          <w:lang w:val="fr-CH"/>
        </w:rPr>
      </w:pPr>
    </w:p>
    <w:p w14:paraId="1A187315" w14:textId="00B9B1E1" w:rsidR="002F3229" w:rsidRPr="00CA5308" w:rsidRDefault="002F3229" w:rsidP="002F3229">
      <w:pPr>
        <w:pStyle w:val="Titre2"/>
        <w:rPr>
          <w:lang w:val="fr-CH"/>
        </w:rPr>
      </w:pPr>
      <w:r w:rsidRPr="00CA5308">
        <w:rPr>
          <w:lang w:val="fr-CH"/>
        </w:rPr>
        <w:t>Modèle pré</w:t>
      </w:r>
      <w:r w:rsidR="00B05DD5">
        <w:rPr>
          <w:lang w:val="fr-CH"/>
        </w:rPr>
        <w:t>-</w:t>
      </w:r>
      <w:r w:rsidRPr="00CA5308">
        <w:rPr>
          <w:lang w:val="fr-CH"/>
        </w:rPr>
        <w:t>entrainé Eurosat</w:t>
      </w:r>
      <w:r w:rsidR="00D15F06" w:rsidRPr="00CA5308">
        <w:rPr>
          <w:lang w:val="fr-CH"/>
        </w:rPr>
        <w:t xml:space="preserve"> </w:t>
      </w:r>
    </w:p>
    <w:p w14:paraId="2645B354" w14:textId="77582165" w:rsidR="002F3229" w:rsidRPr="00CA5308" w:rsidRDefault="00CB57AD" w:rsidP="002F3229">
      <w:pPr>
        <w:rPr>
          <w:lang w:val="fr-CH" w:eastAsia="en-US"/>
        </w:rPr>
      </w:pPr>
      <w:r w:rsidRPr="00CA5308">
        <w:rPr>
          <w:lang w:val="fr-CH" w:eastAsia="en-US"/>
        </w:rPr>
        <w:t>Le modèle principale modèle qui est utilisé pour le transfer learning provient d’un travail de master d’un ancien étudiant</w:t>
      </w:r>
      <w:r w:rsidR="00A02D38">
        <w:rPr>
          <w:lang w:val="fr-CH" w:eastAsia="en-US"/>
        </w:rPr>
        <w:t xml:space="preserve"> [2]</w:t>
      </w:r>
      <w:r w:rsidRPr="00CA5308">
        <w:rPr>
          <w:lang w:val="fr-CH" w:eastAsia="en-US"/>
        </w:rPr>
        <w:t>. Ce travail consistait entre autres à prédire à partir d’une image satellite le type de terrain (Industriel, Forêt, Rivière, …). Ce modèle a été entrainé à partir du jeu de données Eurosat</w:t>
      </w:r>
      <w:r w:rsidR="00CA5308">
        <w:rPr>
          <w:lang w:val="fr-CH" w:eastAsia="en-US"/>
        </w:rPr>
        <w:t xml:space="preserve"> [3]</w:t>
      </w:r>
      <w:r w:rsidRPr="00CA5308">
        <w:rPr>
          <w:lang w:val="fr-CH" w:eastAsia="en-US"/>
        </w:rPr>
        <w:t xml:space="preserve">. </w:t>
      </w:r>
    </w:p>
    <w:p w14:paraId="78378386" w14:textId="04BDAF68" w:rsidR="00CB57AD" w:rsidRPr="00CA5308" w:rsidRDefault="00CB57AD" w:rsidP="002F3229">
      <w:pPr>
        <w:rPr>
          <w:lang w:val="fr-CH" w:eastAsia="en-US"/>
        </w:rPr>
      </w:pPr>
    </w:p>
    <w:p w14:paraId="7BFEE8D7" w14:textId="159D307B" w:rsidR="00CB57AD" w:rsidRPr="00CA5308" w:rsidRDefault="00CB57AD" w:rsidP="002F3229">
      <w:pPr>
        <w:rPr>
          <w:lang w:val="fr-CH" w:eastAsia="en-US"/>
        </w:rPr>
      </w:pPr>
      <w:r w:rsidRPr="00CA5308">
        <w:rPr>
          <w:lang w:val="fr-CH" w:eastAsia="en-US"/>
        </w:rPr>
        <w:t xml:space="preserve">Voici une représentation de l’architecture utilisée. Le modèle se base sur une architecture DensetNet modifié pour prendre en entrée les 13 bandes des images Eurosat. </w:t>
      </w:r>
    </w:p>
    <w:p w14:paraId="4441677F" w14:textId="77777777" w:rsidR="00CB57AD" w:rsidRPr="00CA5308" w:rsidRDefault="00CB57AD" w:rsidP="00CB57AD">
      <w:pPr>
        <w:keepNext/>
        <w:jc w:val="center"/>
        <w:rPr>
          <w:lang w:val="fr-CH"/>
        </w:rPr>
      </w:pPr>
      <w:r w:rsidRPr="00CA5308">
        <w:rPr>
          <w:noProof/>
          <w:lang w:val="fr-CH"/>
        </w:rPr>
        <w:drawing>
          <wp:inline distT="0" distB="0" distL="0" distR="0" wp14:anchorId="08187F7C" wp14:editId="2CE85270">
            <wp:extent cx="3691448" cy="2867025"/>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7400" cy="2871648"/>
                    </a:xfrm>
                    <a:prstGeom prst="rect">
                      <a:avLst/>
                    </a:prstGeom>
                  </pic:spPr>
                </pic:pic>
              </a:graphicData>
            </a:graphic>
          </wp:inline>
        </w:drawing>
      </w:r>
    </w:p>
    <w:p w14:paraId="5EBC2EDB" w14:textId="0520FF8D" w:rsidR="00CB57AD" w:rsidRPr="00CA5308" w:rsidRDefault="00CB57AD" w:rsidP="00CB57AD">
      <w:pPr>
        <w:pStyle w:val="Lgende"/>
        <w:rPr>
          <w:lang w:val="fr-CH"/>
        </w:rPr>
      </w:pPr>
      <w:r w:rsidRPr="00CA5308">
        <w:rPr>
          <w:lang w:val="fr-CH"/>
        </w:rPr>
        <w:t xml:space="preserve">Figure </w:t>
      </w:r>
      <w:r w:rsidRPr="00CA5308">
        <w:rPr>
          <w:lang w:val="fr-CH"/>
        </w:rPr>
        <w:fldChar w:fldCharType="begin"/>
      </w:r>
      <w:r w:rsidRPr="00CA5308">
        <w:rPr>
          <w:lang w:val="fr-CH"/>
        </w:rPr>
        <w:instrText xml:space="preserve"> SEQ Figure \* ARABIC </w:instrText>
      </w:r>
      <w:r w:rsidRPr="00CA5308">
        <w:rPr>
          <w:lang w:val="fr-CH"/>
        </w:rPr>
        <w:fldChar w:fldCharType="separate"/>
      </w:r>
      <w:r w:rsidRPr="00CA5308">
        <w:rPr>
          <w:noProof/>
          <w:lang w:val="fr-CH"/>
        </w:rPr>
        <w:t>2</w:t>
      </w:r>
      <w:r w:rsidRPr="00CA5308">
        <w:rPr>
          <w:lang w:val="fr-CH"/>
        </w:rPr>
        <w:fldChar w:fldCharType="end"/>
      </w:r>
      <w:r w:rsidRPr="00CA5308">
        <w:rPr>
          <w:lang w:val="fr-CH"/>
        </w:rPr>
        <w:t xml:space="preserve">: Architecture </w:t>
      </w:r>
      <w:r w:rsidR="00CA5308" w:rsidRPr="00CA5308">
        <w:rPr>
          <w:lang w:val="fr-CH"/>
        </w:rPr>
        <w:t>réseau</w:t>
      </w:r>
      <w:r w:rsidRPr="00CA5308">
        <w:rPr>
          <w:lang w:val="fr-CH"/>
        </w:rPr>
        <w:t xml:space="preserve"> de </w:t>
      </w:r>
      <w:r w:rsidR="00CA5308" w:rsidRPr="00CA5308">
        <w:rPr>
          <w:lang w:val="fr-CH"/>
        </w:rPr>
        <w:t>neurone</w:t>
      </w:r>
      <w:r w:rsidRPr="00CA5308">
        <w:rPr>
          <w:lang w:val="fr-CH"/>
        </w:rPr>
        <w:t xml:space="preserve"> E.Ransom</w:t>
      </w:r>
    </w:p>
    <w:p w14:paraId="4C7EFBD0" w14:textId="3E8F2F4F" w:rsidR="00CA5308" w:rsidRPr="00CA5308" w:rsidRDefault="00CA5308" w:rsidP="00CA5308">
      <w:pPr>
        <w:rPr>
          <w:lang w:val="fr-CH"/>
        </w:rPr>
      </w:pPr>
    </w:p>
    <w:p w14:paraId="47DE67C4" w14:textId="5C05FF74" w:rsidR="00CA5308" w:rsidRDefault="00CA5308" w:rsidP="00CA5308">
      <w:pPr>
        <w:rPr>
          <w:lang w:val="fr-CH"/>
        </w:rPr>
      </w:pPr>
      <w:r w:rsidRPr="00CA5308">
        <w:rPr>
          <w:lang w:val="fr-CH"/>
        </w:rPr>
        <w:t>Le modèle</w:t>
      </w:r>
      <w:r>
        <w:rPr>
          <w:lang w:val="fr-CH"/>
        </w:rPr>
        <w:t xml:space="preserve"> a obtenu les résultats suivants : </w:t>
      </w:r>
    </w:p>
    <w:p w14:paraId="38CD9BFB" w14:textId="77777777" w:rsidR="00CA5308" w:rsidRDefault="00CA5308" w:rsidP="00CA5308">
      <w:pPr>
        <w:rPr>
          <w:lang w:val="fr-CH"/>
        </w:rPr>
      </w:pPr>
      <w:r>
        <w:rPr>
          <w:lang w:val="fr-CH"/>
        </w:rPr>
        <w:t xml:space="preserve"> </w:t>
      </w:r>
    </w:p>
    <w:tbl>
      <w:tblPr>
        <w:tblStyle w:val="Grilledutableau"/>
        <w:tblW w:w="0" w:type="auto"/>
        <w:tblLook w:val="04A0" w:firstRow="1" w:lastRow="0" w:firstColumn="1" w:lastColumn="0" w:noHBand="0" w:noVBand="1"/>
      </w:tblPr>
      <w:tblGrid>
        <w:gridCol w:w="4605"/>
        <w:gridCol w:w="4605"/>
      </w:tblGrid>
      <w:tr w:rsidR="00CA5308" w:rsidRPr="00CA5308" w14:paraId="11738F3D" w14:textId="77777777" w:rsidTr="00B05DD5">
        <w:tc>
          <w:tcPr>
            <w:tcW w:w="4605" w:type="dxa"/>
          </w:tcPr>
          <w:p w14:paraId="42E5B730" w14:textId="03A14CE1" w:rsidR="00CA5308" w:rsidRPr="00CA5308" w:rsidRDefault="00CA5308" w:rsidP="00B05DD5">
            <w:pPr>
              <w:rPr>
                <w:b/>
                <w:bCs w:val="0"/>
                <w:lang w:val="fr-CH"/>
              </w:rPr>
            </w:pPr>
            <w:r>
              <w:rPr>
                <w:b/>
                <w:bCs w:val="0"/>
                <w:lang w:val="fr-CH"/>
              </w:rPr>
              <w:t>Accuracy</w:t>
            </w:r>
          </w:p>
        </w:tc>
        <w:tc>
          <w:tcPr>
            <w:tcW w:w="4605" w:type="dxa"/>
          </w:tcPr>
          <w:p w14:paraId="01B17F76" w14:textId="6E57105B" w:rsidR="00CA5308" w:rsidRPr="00CA5308" w:rsidRDefault="00CA5308" w:rsidP="00B05DD5">
            <w:pPr>
              <w:rPr>
                <w:b/>
                <w:bCs w:val="0"/>
                <w:lang w:val="fr-CH"/>
              </w:rPr>
            </w:pPr>
            <w:r w:rsidRPr="00CA5308">
              <w:rPr>
                <w:b/>
                <w:bCs w:val="0"/>
                <w:lang w:val="fr-CH"/>
              </w:rPr>
              <w:t>F-Score</w:t>
            </w:r>
          </w:p>
        </w:tc>
      </w:tr>
      <w:tr w:rsidR="00CA5308" w:rsidRPr="00CA5308" w14:paraId="6DFAC8C8" w14:textId="77777777" w:rsidTr="00B05DD5">
        <w:tc>
          <w:tcPr>
            <w:tcW w:w="4605" w:type="dxa"/>
          </w:tcPr>
          <w:p w14:paraId="0DE9328F" w14:textId="2202D471" w:rsidR="00CA5308" w:rsidRPr="00CA5308" w:rsidRDefault="00CA5308" w:rsidP="00B05DD5">
            <w:pPr>
              <w:rPr>
                <w:lang w:val="fr-CH"/>
              </w:rPr>
            </w:pPr>
            <w:r w:rsidRPr="00CA5308">
              <w:rPr>
                <w:lang w:val="fr-CH"/>
              </w:rPr>
              <w:t xml:space="preserve">97.58 % </w:t>
            </w:r>
          </w:p>
        </w:tc>
        <w:tc>
          <w:tcPr>
            <w:tcW w:w="4605" w:type="dxa"/>
          </w:tcPr>
          <w:p w14:paraId="46455C82" w14:textId="05D92BCE" w:rsidR="00CA5308" w:rsidRPr="00CA5308" w:rsidRDefault="00CA5308" w:rsidP="00B05DD5">
            <w:pPr>
              <w:rPr>
                <w:lang w:val="fr-CH"/>
              </w:rPr>
            </w:pPr>
            <w:r w:rsidRPr="00CA5308">
              <w:rPr>
                <w:lang w:val="fr-CH"/>
              </w:rPr>
              <w:t>97.0 %</w:t>
            </w:r>
          </w:p>
        </w:tc>
      </w:tr>
    </w:tbl>
    <w:p w14:paraId="0FD1E431" w14:textId="77777777" w:rsidR="00CA5308" w:rsidRPr="00CA5308" w:rsidRDefault="00CA5308" w:rsidP="00CA5308">
      <w:pPr>
        <w:rPr>
          <w:lang w:val="fr-CH"/>
        </w:rPr>
      </w:pPr>
    </w:p>
    <w:p w14:paraId="756C9AAC" w14:textId="1397EEB3" w:rsidR="00CB57AD" w:rsidRPr="00CA5308" w:rsidRDefault="00CB57AD" w:rsidP="002F3229">
      <w:pPr>
        <w:rPr>
          <w:lang w:val="fr-CH" w:eastAsia="en-US"/>
        </w:rPr>
      </w:pPr>
    </w:p>
    <w:p w14:paraId="66D40305" w14:textId="5FAC9E25" w:rsidR="00CB57AD" w:rsidRDefault="00CB57AD" w:rsidP="00CB57AD">
      <w:pPr>
        <w:rPr>
          <w:lang w:val="fr-CH"/>
        </w:rPr>
      </w:pPr>
      <w:r w:rsidRPr="00CA5308">
        <w:rPr>
          <w:lang w:val="fr-CH"/>
        </w:rPr>
        <w:t>Voici un tableau récapitulatif de la méthodologie utilisé dans ce travail.</w:t>
      </w:r>
    </w:p>
    <w:tbl>
      <w:tblPr>
        <w:tblStyle w:val="Grilledutableau"/>
        <w:tblW w:w="0" w:type="auto"/>
        <w:tblLook w:val="04A0" w:firstRow="1" w:lastRow="0" w:firstColumn="1" w:lastColumn="0" w:noHBand="0" w:noVBand="1"/>
      </w:tblPr>
      <w:tblGrid>
        <w:gridCol w:w="4605"/>
        <w:gridCol w:w="4605"/>
      </w:tblGrid>
      <w:tr w:rsidR="00CA5308" w:rsidRPr="00CA5308" w14:paraId="376ADBD7" w14:textId="77777777" w:rsidTr="00B05DD5">
        <w:tc>
          <w:tcPr>
            <w:tcW w:w="4605" w:type="dxa"/>
          </w:tcPr>
          <w:p w14:paraId="43895039" w14:textId="77777777" w:rsidR="00CA5308" w:rsidRPr="00CA5308" w:rsidRDefault="00CA5308" w:rsidP="00B05DD5">
            <w:pPr>
              <w:rPr>
                <w:b/>
                <w:bCs w:val="0"/>
                <w:lang w:val="fr-CH"/>
              </w:rPr>
            </w:pPr>
            <w:r w:rsidRPr="00CA5308">
              <w:rPr>
                <w:b/>
                <w:bCs w:val="0"/>
                <w:lang w:val="fr-CH"/>
              </w:rPr>
              <w:t>Images utilisées</w:t>
            </w:r>
          </w:p>
        </w:tc>
        <w:tc>
          <w:tcPr>
            <w:tcW w:w="4605" w:type="dxa"/>
          </w:tcPr>
          <w:p w14:paraId="05D7808A" w14:textId="77777777" w:rsidR="00CA5308" w:rsidRPr="00CA5308" w:rsidRDefault="00CA5308" w:rsidP="00B05DD5">
            <w:pPr>
              <w:rPr>
                <w:lang w:val="fr-CH"/>
              </w:rPr>
            </w:pPr>
            <w:r w:rsidRPr="00CA5308">
              <w:rPr>
                <w:lang w:val="fr-CH"/>
              </w:rPr>
              <w:t xml:space="preserve">Eurosat </w:t>
            </w:r>
          </w:p>
        </w:tc>
      </w:tr>
      <w:tr w:rsidR="00CA5308" w:rsidRPr="00CA5308" w14:paraId="31256409" w14:textId="77777777" w:rsidTr="00B05DD5">
        <w:tc>
          <w:tcPr>
            <w:tcW w:w="4605" w:type="dxa"/>
          </w:tcPr>
          <w:p w14:paraId="1980994E" w14:textId="77777777" w:rsidR="00CA5308" w:rsidRPr="00CA5308" w:rsidRDefault="00CA5308" w:rsidP="00B05DD5">
            <w:pPr>
              <w:rPr>
                <w:b/>
                <w:bCs w:val="0"/>
                <w:lang w:val="fr-CH"/>
              </w:rPr>
            </w:pPr>
            <w:r w:rsidRPr="00CA5308">
              <w:rPr>
                <w:b/>
                <w:bCs w:val="0"/>
                <w:lang w:val="fr-CH"/>
              </w:rPr>
              <w:t xml:space="preserve">Taille des images </w:t>
            </w:r>
          </w:p>
        </w:tc>
        <w:tc>
          <w:tcPr>
            <w:tcW w:w="4605" w:type="dxa"/>
          </w:tcPr>
          <w:p w14:paraId="758602C6" w14:textId="77777777" w:rsidR="00CA5308" w:rsidRPr="00CA5308" w:rsidRDefault="00CA5308" w:rsidP="00B05DD5">
            <w:pPr>
              <w:rPr>
                <w:lang w:val="fr-CH"/>
              </w:rPr>
            </w:pPr>
            <w:r w:rsidRPr="00CA5308">
              <w:rPr>
                <w:lang w:val="fr-CH"/>
              </w:rPr>
              <w:t>64 x 64</w:t>
            </w:r>
          </w:p>
        </w:tc>
      </w:tr>
      <w:tr w:rsidR="00CA5308" w:rsidRPr="00CA5308" w14:paraId="5BA66E7A" w14:textId="77777777" w:rsidTr="00B05DD5">
        <w:tc>
          <w:tcPr>
            <w:tcW w:w="4605" w:type="dxa"/>
          </w:tcPr>
          <w:p w14:paraId="027B7BB9" w14:textId="77777777" w:rsidR="00CA5308" w:rsidRPr="00CA5308" w:rsidRDefault="00CA5308" w:rsidP="00B05DD5">
            <w:pPr>
              <w:rPr>
                <w:b/>
                <w:bCs w:val="0"/>
                <w:lang w:val="fr-CH"/>
              </w:rPr>
            </w:pPr>
            <w:r w:rsidRPr="00CA5308">
              <w:rPr>
                <w:b/>
                <w:bCs w:val="0"/>
                <w:lang w:val="fr-CH"/>
              </w:rPr>
              <w:t>Nombre de bande</w:t>
            </w:r>
          </w:p>
        </w:tc>
        <w:tc>
          <w:tcPr>
            <w:tcW w:w="4605" w:type="dxa"/>
          </w:tcPr>
          <w:p w14:paraId="56462280" w14:textId="77777777" w:rsidR="00CA5308" w:rsidRPr="00CA5308" w:rsidRDefault="00CA5308" w:rsidP="00B05DD5">
            <w:pPr>
              <w:rPr>
                <w:lang w:val="fr-CH"/>
              </w:rPr>
            </w:pPr>
            <w:r w:rsidRPr="00CA5308">
              <w:rPr>
                <w:lang w:val="fr-CH"/>
              </w:rPr>
              <w:t>13 bandes</w:t>
            </w:r>
          </w:p>
        </w:tc>
      </w:tr>
      <w:tr w:rsidR="00CA5308" w:rsidRPr="00CA5308" w14:paraId="13B1DC96" w14:textId="77777777" w:rsidTr="00B05DD5">
        <w:tc>
          <w:tcPr>
            <w:tcW w:w="4605" w:type="dxa"/>
          </w:tcPr>
          <w:p w14:paraId="1AE93755" w14:textId="77777777" w:rsidR="00CA5308" w:rsidRPr="00CA5308" w:rsidRDefault="00CA5308" w:rsidP="00B05DD5">
            <w:pPr>
              <w:rPr>
                <w:b/>
                <w:bCs w:val="0"/>
                <w:lang w:val="fr-CH"/>
              </w:rPr>
            </w:pPr>
            <w:r w:rsidRPr="00CA5308">
              <w:rPr>
                <w:b/>
                <w:bCs w:val="0"/>
                <w:lang w:val="fr-CH"/>
              </w:rPr>
              <w:t>Normalisation</w:t>
            </w:r>
          </w:p>
        </w:tc>
        <w:tc>
          <w:tcPr>
            <w:tcW w:w="4605" w:type="dxa"/>
          </w:tcPr>
          <w:p w14:paraId="7FFC78C3" w14:textId="77777777" w:rsidR="00CA5308" w:rsidRPr="00CA5308" w:rsidRDefault="00CA5308" w:rsidP="00B05DD5">
            <w:pPr>
              <w:rPr>
                <w:lang w:val="fr-CH"/>
              </w:rPr>
            </w:pPr>
            <w:r w:rsidRPr="00CA5308">
              <w:rPr>
                <w:lang w:val="fr-CH"/>
              </w:rPr>
              <w:t>Z-norm</w:t>
            </w:r>
          </w:p>
        </w:tc>
      </w:tr>
    </w:tbl>
    <w:p w14:paraId="41DA45FF" w14:textId="77777777" w:rsidR="00CA5308" w:rsidRPr="00CA5308" w:rsidRDefault="00CA5308" w:rsidP="00CB57AD">
      <w:pPr>
        <w:rPr>
          <w:lang w:val="fr-CH"/>
        </w:rPr>
      </w:pPr>
    </w:p>
    <w:p w14:paraId="15C0BFB8" w14:textId="4F187D61" w:rsidR="00CD450E" w:rsidRPr="00CA5308" w:rsidRDefault="00CA5308" w:rsidP="002F3229">
      <w:pPr>
        <w:rPr>
          <w:lang w:val="fr-CH" w:eastAsia="en-US"/>
        </w:rPr>
        <w:sectPr w:rsidR="00CD450E" w:rsidRPr="00CA5308" w:rsidSect="00BB68BC">
          <w:headerReference w:type="first" r:id="rId24"/>
          <w:type w:val="oddPage"/>
          <w:pgSz w:w="11906" w:h="16838" w:code="9"/>
          <w:pgMar w:top="1418" w:right="1418" w:bottom="1418" w:left="1418" w:header="851" w:footer="567" w:gutter="0"/>
          <w:cols w:space="720"/>
          <w:docGrid w:linePitch="326"/>
        </w:sectPr>
      </w:pPr>
      <w:r>
        <w:rPr>
          <w:lang w:val="fr-CH" w:eastAsia="en-US"/>
        </w:rPr>
        <w:t>Au vu des résultats obtenu, on constate qu’il est très intéressant d’utiliser ce   modèle pour effectuer du transfer learning. Les caractéristiques de bas niveau apprises sur les images pourront donc être utilisée pour ce problème.</w:t>
      </w:r>
    </w:p>
    <w:p w14:paraId="13CEA145" w14:textId="650EADC6" w:rsidR="00D15F06" w:rsidRDefault="00CA5308" w:rsidP="002F2DFF">
      <w:pPr>
        <w:pStyle w:val="Titre1"/>
        <w:rPr>
          <w:lang w:val="fr-CH"/>
        </w:rPr>
      </w:pPr>
      <w:bookmarkStart w:id="11" w:name="_Toc284593335"/>
      <w:r w:rsidRPr="00CA5308">
        <w:rPr>
          <w:lang w:val="fr-CH"/>
        </w:rPr>
        <w:lastRenderedPageBreak/>
        <w:t>Solution</w:t>
      </w:r>
      <w:r>
        <w:rPr>
          <w:lang w:val="fr-CH"/>
        </w:rPr>
        <w:t>s</w:t>
      </w:r>
      <w:r w:rsidRPr="00CA5308">
        <w:rPr>
          <w:lang w:val="fr-CH"/>
        </w:rPr>
        <w:t xml:space="preserve"> développée</w:t>
      </w:r>
      <w:r>
        <w:rPr>
          <w:lang w:val="fr-CH"/>
        </w:rPr>
        <w:t>s</w:t>
      </w:r>
    </w:p>
    <w:p w14:paraId="7F2D644F" w14:textId="4E31A2A1" w:rsidR="00CA5308" w:rsidRDefault="00CA5308" w:rsidP="00CA5308">
      <w:pPr>
        <w:rPr>
          <w:lang w:val="fr-CH"/>
        </w:rPr>
      </w:pPr>
      <w:r>
        <w:rPr>
          <w:lang w:val="fr-CH"/>
        </w:rPr>
        <w:t>Ce chapitre est une ébauche des différentes solutions développés pour ce travail</w:t>
      </w:r>
    </w:p>
    <w:p w14:paraId="075D2D25" w14:textId="76F49EBF" w:rsidR="00B913D2" w:rsidRDefault="00B913D2" w:rsidP="00125E79">
      <w:pPr>
        <w:pStyle w:val="Titre2"/>
        <w:ind w:left="567" w:hanging="567"/>
        <w:rPr>
          <w:lang w:val="fr-CH"/>
        </w:rPr>
      </w:pPr>
      <w:r>
        <w:rPr>
          <w:lang w:val="fr-CH"/>
        </w:rPr>
        <w:t>Prétraitement des images</w:t>
      </w:r>
    </w:p>
    <w:p w14:paraId="217AED17" w14:textId="2F788978" w:rsidR="00B913D2" w:rsidRDefault="00B913D2" w:rsidP="00B913D2">
      <w:pPr>
        <w:rPr>
          <w:lang w:val="fr-CH" w:eastAsia="en-US"/>
        </w:rPr>
      </w:pPr>
      <w:r>
        <w:rPr>
          <w:lang w:val="fr-CH" w:eastAsia="en-US"/>
        </w:rPr>
        <w:t>Dans le but de rester le plus proche possible des images Eurosat et du modèle utilisé pour le transfer learning les points suivants ont été respectés.</w:t>
      </w:r>
    </w:p>
    <w:p w14:paraId="3D58DF43" w14:textId="4F0DCD52" w:rsidR="00B913D2" w:rsidRDefault="00B913D2" w:rsidP="00B913D2">
      <w:pPr>
        <w:pStyle w:val="Paragraphedeliste"/>
        <w:numPr>
          <w:ilvl w:val="0"/>
          <w:numId w:val="40"/>
        </w:numPr>
        <w:rPr>
          <w:lang w:val="fr-CH" w:eastAsia="en-US"/>
        </w:rPr>
      </w:pPr>
      <w:r>
        <w:rPr>
          <w:lang w:val="fr-CH" w:eastAsia="en-US"/>
        </w:rPr>
        <w:t>Utilisation des images Sentinel 1C</w:t>
      </w:r>
    </w:p>
    <w:p w14:paraId="5F8A9595" w14:textId="02A7A9F3" w:rsidR="00B913D2" w:rsidRDefault="00B913D2" w:rsidP="00B913D2">
      <w:pPr>
        <w:pStyle w:val="Paragraphedeliste"/>
        <w:numPr>
          <w:ilvl w:val="0"/>
          <w:numId w:val="40"/>
        </w:numPr>
        <w:rPr>
          <w:lang w:val="fr-CH" w:eastAsia="en-US"/>
        </w:rPr>
      </w:pPr>
      <w:r>
        <w:rPr>
          <w:lang w:val="fr-CH" w:eastAsia="en-US"/>
        </w:rPr>
        <w:t>Taille des images en 64x64</w:t>
      </w:r>
    </w:p>
    <w:p w14:paraId="752F8FA3" w14:textId="62770543" w:rsidR="00B913D2" w:rsidRDefault="00A02D38" w:rsidP="00B913D2">
      <w:pPr>
        <w:pStyle w:val="Paragraphedeliste"/>
        <w:numPr>
          <w:ilvl w:val="0"/>
          <w:numId w:val="40"/>
        </w:numPr>
        <w:rPr>
          <w:lang w:val="fr-CH" w:eastAsia="en-US"/>
        </w:rPr>
      </w:pPr>
      <w:r>
        <w:rPr>
          <w:lang w:val="fr-CH" w:eastAsia="en-US"/>
        </w:rPr>
        <w:t>Normalisation z-norm</w:t>
      </w:r>
    </w:p>
    <w:p w14:paraId="0B11D494" w14:textId="5F9F9A74" w:rsidR="00A02D38" w:rsidRDefault="00A02D38" w:rsidP="00A02D38">
      <w:pPr>
        <w:rPr>
          <w:lang w:val="fr-CH" w:eastAsia="en-US"/>
        </w:rPr>
      </w:pPr>
    </w:p>
    <w:p w14:paraId="5B07AAE1" w14:textId="77777777" w:rsidR="00A02D38" w:rsidRDefault="00A02D38" w:rsidP="00A02D38">
      <w:pPr>
        <w:rPr>
          <w:lang w:val="fr-CH" w:eastAsia="en-US"/>
        </w:rPr>
      </w:pPr>
      <w:r>
        <w:rPr>
          <w:lang w:val="fr-CH" w:eastAsia="en-US"/>
        </w:rPr>
        <w:t xml:space="preserve">Tout d’abord un script a été mis en place pour télécharger les images Sentinel 2 à l’aide du package Python SentinelSat. </w:t>
      </w:r>
    </w:p>
    <w:p w14:paraId="5B3430C8" w14:textId="3E50FF07" w:rsidR="00A02D38" w:rsidRDefault="00A02D38" w:rsidP="00A02D38">
      <w:pPr>
        <w:rPr>
          <w:lang w:val="fr-CH" w:eastAsia="en-US"/>
        </w:rPr>
      </w:pPr>
      <w:r>
        <w:rPr>
          <w:lang w:val="fr-CH" w:eastAsia="en-US"/>
        </w:rPr>
        <w:t xml:space="preserve"> </w:t>
      </w:r>
    </w:p>
    <w:p w14:paraId="44547FCB" w14:textId="0D2542E6" w:rsidR="00A02D38" w:rsidRDefault="00A02D38" w:rsidP="00A02D38">
      <w:pPr>
        <w:rPr>
          <w:lang w:val="fr-CH"/>
        </w:rPr>
      </w:pPr>
      <w:r>
        <w:rPr>
          <w:lang w:val="fr-CH" w:eastAsia="en-US"/>
        </w:rPr>
        <w:t>Étant donné que les bandes des images Sentinel2 n’ont pas toutes la même taille de pixel</w:t>
      </w:r>
      <w:r>
        <w:rPr>
          <w:rStyle w:val="Appelnotedebasdep"/>
          <w:lang w:val="fr-CH" w:eastAsia="en-US"/>
        </w:rPr>
        <w:footnoteReference w:id="1"/>
      </w:r>
      <w:r>
        <w:rPr>
          <w:lang w:val="fr-CH" w:eastAsia="en-US"/>
        </w:rPr>
        <w:t xml:space="preserve">, il faut donc effectuer une interpolation bicubique pour que toutes les bandes ai une taille de pixel de 10 mètres comme indiqué dans le travail de </w:t>
      </w:r>
      <w:r w:rsidRPr="00CA5308">
        <w:rPr>
          <w:lang w:val="fr-CH"/>
        </w:rPr>
        <w:t>E.Ransom</w:t>
      </w:r>
      <w:r>
        <w:rPr>
          <w:lang w:val="fr-CH"/>
        </w:rPr>
        <w:t xml:space="preserve"> [2] (Page 7, Chapitre4.3).</w:t>
      </w:r>
    </w:p>
    <w:p w14:paraId="69843763" w14:textId="104DB5E6" w:rsidR="00A02D38" w:rsidRDefault="00A02D38" w:rsidP="00A02D38">
      <w:pPr>
        <w:rPr>
          <w:lang w:val="fr-CH"/>
        </w:rPr>
      </w:pPr>
    </w:p>
    <w:p w14:paraId="1047DF5F" w14:textId="2F377E10" w:rsidR="00A02D38" w:rsidRDefault="00A02D38" w:rsidP="00A02D38">
      <w:pPr>
        <w:rPr>
          <w:lang w:val="fr-CH"/>
        </w:rPr>
      </w:pPr>
      <w:r>
        <w:rPr>
          <w:lang w:val="fr-CH"/>
        </w:rPr>
        <w:t xml:space="preserve">Une fois toutes les bandes de même taille, </w:t>
      </w:r>
      <w:r w:rsidR="0043716E">
        <w:rPr>
          <w:lang w:val="fr-CH"/>
        </w:rPr>
        <w:t>les images originales</w:t>
      </w:r>
      <w:r>
        <w:rPr>
          <w:lang w:val="fr-CH"/>
        </w:rPr>
        <w:t xml:space="preserve"> de taille 10980</w:t>
      </w:r>
      <w:r w:rsidR="0043716E">
        <w:rPr>
          <w:lang w:val="fr-CH"/>
        </w:rPr>
        <w:t>x10980 sont découpé en image de taille de taille 64x64. Il est à noter que comme 10980 n’est pas di</w:t>
      </w:r>
      <w:r w:rsidR="002579D1">
        <w:rPr>
          <w:lang w:val="fr-CH"/>
        </w:rPr>
        <w:t xml:space="preserve">visible par 64, une bande de 36 pixels sur la droite et en bas de l’image n’est pas utilisée. Les images découpées sont ensuite localisées et labelisé et fonction des fichiers Shapefile fournit par le CIAT. </w:t>
      </w:r>
    </w:p>
    <w:p w14:paraId="2D3B4B65" w14:textId="56C8225A" w:rsidR="002579D1" w:rsidRDefault="002579D1" w:rsidP="00A02D38">
      <w:pPr>
        <w:rPr>
          <w:lang w:val="fr-CH"/>
        </w:rPr>
      </w:pPr>
    </w:p>
    <w:p w14:paraId="56DACD88" w14:textId="65E8125B" w:rsidR="002579D1" w:rsidRDefault="002579D1" w:rsidP="00A02D38">
      <w:pPr>
        <w:rPr>
          <w:lang w:val="fr-CH"/>
        </w:rPr>
      </w:pPr>
      <w:r>
        <w:rPr>
          <w:lang w:val="fr-CH"/>
        </w:rPr>
        <w:t xml:space="preserve">La dernière étape consiste a enregistré les images sur le disque en fonction du label qui lui a été attribué. Ces différentes étapes de prétraitement ont été repris du travail de </w:t>
      </w:r>
      <w:r w:rsidRPr="00CA5308">
        <w:rPr>
          <w:lang w:val="fr-CH"/>
        </w:rPr>
        <w:t>J</w:t>
      </w:r>
      <w:r>
        <w:rPr>
          <w:lang w:val="fr-CH"/>
        </w:rPr>
        <w:t>. Rod [1].</w:t>
      </w:r>
    </w:p>
    <w:p w14:paraId="13151FC7" w14:textId="2C70CC4B" w:rsidR="002579D1" w:rsidRDefault="002579D1" w:rsidP="00A02D38">
      <w:pPr>
        <w:rPr>
          <w:lang w:val="fr-CH"/>
        </w:rPr>
      </w:pPr>
    </w:p>
    <w:p w14:paraId="7E5A1928" w14:textId="640CC6C4" w:rsidR="002579D1" w:rsidRDefault="002579D1" w:rsidP="00A02D38">
      <w:pPr>
        <w:rPr>
          <w:lang w:val="fr-CH"/>
        </w:rPr>
      </w:pPr>
      <w:r>
        <w:rPr>
          <w:lang w:val="fr-CH"/>
        </w:rPr>
        <w:t xml:space="preserve">Pour récapituler : </w:t>
      </w:r>
    </w:p>
    <w:tbl>
      <w:tblPr>
        <w:tblStyle w:val="Grilledutableau"/>
        <w:tblW w:w="0" w:type="auto"/>
        <w:tblLook w:val="04A0" w:firstRow="1" w:lastRow="0" w:firstColumn="1" w:lastColumn="0" w:noHBand="0" w:noVBand="1"/>
      </w:tblPr>
      <w:tblGrid>
        <w:gridCol w:w="4605"/>
        <w:gridCol w:w="4605"/>
      </w:tblGrid>
      <w:tr w:rsidR="002579D1" w:rsidRPr="00CA5308" w14:paraId="14D8457E" w14:textId="77777777" w:rsidTr="00B05DD5">
        <w:tc>
          <w:tcPr>
            <w:tcW w:w="4605" w:type="dxa"/>
          </w:tcPr>
          <w:p w14:paraId="0948107E" w14:textId="77777777" w:rsidR="002579D1" w:rsidRPr="00CA5308" w:rsidRDefault="002579D1" w:rsidP="00B05DD5">
            <w:pPr>
              <w:rPr>
                <w:b/>
                <w:bCs w:val="0"/>
                <w:lang w:val="fr-CH"/>
              </w:rPr>
            </w:pPr>
            <w:r w:rsidRPr="00CA5308">
              <w:rPr>
                <w:b/>
                <w:bCs w:val="0"/>
                <w:lang w:val="fr-CH"/>
              </w:rPr>
              <w:t xml:space="preserve">Taille des images </w:t>
            </w:r>
          </w:p>
        </w:tc>
        <w:tc>
          <w:tcPr>
            <w:tcW w:w="4605" w:type="dxa"/>
          </w:tcPr>
          <w:p w14:paraId="2CAD7117" w14:textId="77777777" w:rsidR="002579D1" w:rsidRPr="00CA5308" w:rsidRDefault="002579D1" w:rsidP="00B05DD5">
            <w:pPr>
              <w:rPr>
                <w:lang w:val="fr-CH"/>
              </w:rPr>
            </w:pPr>
            <w:r w:rsidRPr="00CA5308">
              <w:rPr>
                <w:lang w:val="fr-CH"/>
              </w:rPr>
              <w:t>64 x 64</w:t>
            </w:r>
          </w:p>
        </w:tc>
      </w:tr>
      <w:tr w:rsidR="002579D1" w:rsidRPr="00CA5308" w14:paraId="3CE5A440" w14:textId="77777777" w:rsidTr="00B05DD5">
        <w:tc>
          <w:tcPr>
            <w:tcW w:w="4605" w:type="dxa"/>
          </w:tcPr>
          <w:p w14:paraId="47EEA6D9" w14:textId="77777777" w:rsidR="002579D1" w:rsidRPr="00CA5308" w:rsidRDefault="002579D1" w:rsidP="00B05DD5">
            <w:pPr>
              <w:rPr>
                <w:b/>
                <w:bCs w:val="0"/>
                <w:lang w:val="fr-CH"/>
              </w:rPr>
            </w:pPr>
            <w:r w:rsidRPr="00CA5308">
              <w:rPr>
                <w:b/>
                <w:bCs w:val="0"/>
                <w:lang w:val="fr-CH"/>
              </w:rPr>
              <w:t>Nombre de bande</w:t>
            </w:r>
          </w:p>
        </w:tc>
        <w:tc>
          <w:tcPr>
            <w:tcW w:w="4605" w:type="dxa"/>
          </w:tcPr>
          <w:p w14:paraId="2983B5E4" w14:textId="77777777" w:rsidR="002579D1" w:rsidRPr="00CA5308" w:rsidRDefault="002579D1" w:rsidP="00B05DD5">
            <w:pPr>
              <w:rPr>
                <w:lang w:val="fr-CH"/>
              </w:rPr>
            </w:pPr>
            <w:r w:rsidRPr="00CA5308">
              <w:rPr>
                <w:lang w:val="fr-CH"/>
              </w:rPr>
              <w:t>13 bandes</w:t>
            </w:r>
          </w:p>
        </w:tc>
      </w:tr>
      <w:tr w:rsidR="002579D1" w:rsidRPr="00CA5308" w14:paraId="3A14F582" w14:textId="77777777" w:rsidTr="00B05DD5">
        <w:tc>
          <w:tcPr>
            <w:tcW w:w="4605" w:type="dxa"/>
          </w:tcPr>
          <w:p w14:paraId="50DAFC79" w14:textId="77777777" w:rsidR="002579D1" w:rsidRPr="00CA5308" w:rsidRDefault="002579D1" w:rsidP="00B05DD5">
            <w:pPr>
              <w:rPr>
                <w:b/>
                <w:bCs w:val="0"/>
                <w:lang w:val="fr-CH"/>
              </w:rPr>
            </w:pPr>
            <w:r w:rsidRPr="00CA5308">
              <w:rPr>
                <w:b/>
                <w:bCs w:val="0"/>
                <w:lang w:val="fr-CH"/>
              </w:rPr>
              <w:t>Normalisation</w:t>
            </w:r>
          </w:p>
        </w:tc>
        <w:tc>
          <w:tcPr>
            <w:tcW w:w="4605" w:type="dxa"/>
          </w:tcPr>
          <w:p w14:paraId="7C1483E5" w14:textId="77777777" w:rsidR="002579D1" w:rsidRPr="00CA5308" w:rsidRDefault="002579D1" w:rsidP="00B05DD5">
            <w:pPr>
              <w:rPr>
                <w:lang w:val="fr-CH"/>
              </w:rPr>
            </w:pPr>
            <w:r w:rsidRPr="00CA5308">
              <w:rPr>
                <w:lang w:val="fr-CH"/>
              </w:rPr>
              <w:t>Z-norm</w:t>
            </w:r>
          </w:p>
        </w:tc>
      </w:tr>
    </w:tbl>
    <w:p w14:paraId="59322F95" w14:textId="054BD8B0" w:rsidR="002579D1" w:rsidRDefault="002579D1" w:rsidP="00A02D38">
      <w:pPr>
        <w:rPr>
          <w:lang w:val="fr-CH" w:eastAsia="en-US"/>
        </w:rPr>
      </w:pPr>
    </w:p>
    <w:p w14:paraId="49C48711" w14:textId="5E1C0F72" w:rsidR="00800FD2" w:rsidRPr="00A02D38" w:rsidRDefault="00800FD2" w:rsidP="00A02D38">
      <w:pPr>
        <w:rPr>
          <w:lang w:val="fr-CH" w:eastAsia="en-US"/>
        </w:rPr>
      </w:pPr>
      <w:r>
        <w:rPr>
          <w:lang w:val="fr-CH" w:eastAsia="en-US"/>
        </w:rPr>
        <w:t>Ces différentes opérations se trouvent dans le notebook : ImageProcessing.ipynb</w:t>
      </w:r>
    </w:p>
    <w:p w14:paraId="6A091982" w14:textId="22147402" w:rsidR="00800FD2" w:rsidRDefault="00800FD2" w:rsidP="00125E79">
      <w:pPr>
        <w:pStyle w:val="Titre2"/>
        <w:ind w:left="567" w:hanging="567"/>
        <w:rPr>
          <w:lang w:val="fr-CH"/>
        </w:rPr>
      </w:pPr>
      <w:r>
        <w:rPr>
          <w:lang w:val="fr-CH"/>
        </w:rPr>
        <w:t xml:space="preserve">Générateur </w:t>
      </w:r>
      <w:r w:rsidR="00961F23">
        <w:rPr>
          <w:lang w:val="fr-CH"/>
        </w:rPr>
        <w:t>et augmentation de données</w:t>
      </w:r>
    </w:p>
    <w:p w14:paraId="05B3348A" w14:textId="2CB1D530" w:rsidR="00961F23" w:rsidRDefault="00E60B9D" w:rsidP="00961F23">
      <w:pPr>
        <w:rPr>
          <w:lang w:val="fr-CH" w:eastAsia="en-US"/>
        </w:rPr>
      </w:pPr>
      <w:r>
        <w:rPr>
          <w:lang w:val="fr-CH" w:eastAsia="en-US"/>
        </w:rPr>
        <w:t>Étant donné la taille importante des image un générateur a été mis en place. Un générateur permet de charger les images et de les fournir au réseau de neurones à chaque epochs à la volée. Il est à noter que le DataGenerator proposé par Keras</w:t>
      </w:r>
      <w:r>
        <w:rPr>
          <w:rStyle w:val="Appelnotedebasdep"/>
          <w:lang w:val="fr-CH" w:eastAsia="en-US"/>
        </w:rPr>
        <w:footnoteReference w:id="2"/>
      </w:r>
      <w:r>
        <w:rPr>
          <w:lang w:val="fr-CH" w:eastAsia="en-US"/>
        </w:rPr>
        <w:t xml:space="preserve"> ne peut pas être utilisé pour ce projet car il ne gère que les images entre 1 et 4 bandes. Un générateur personnalisé prenant en compte les 13 bandes est mis en place.</w:t>
      </w:r>
    </w:p>
    <w:p w14:paraId="3D4C4C35" w14:textId="331468D1" w:rsidR="00E60B9D" w:rsidRDefault="00E60B9D" w:rsidP="00961F23">
      <w:pPr>
        <w:rPr>
          <w:lang w:val="fr-CH" w:eastAsia="en-US"/>
        </w:rPr>
      </w:pPr>
    </w:p>
    <w:p w14:paraId="3105F26B" w14:textId="01F24BD2" w:rsidR="00E60B9D" w:rsidRDefault="00E60B9D" w:rsidP="00961F23">
      <w:pPr>
        <w:rPr>
          <w:lang w:val="fr-CH" w:eastAsia="en-US"/>
        </w:rPr>
      </w:pPr>
      <w:r>
        <w:rPr>
          <w:lang w:val="fr-CH" w:eastAsia="en-US"/>
        </w:rPr>
        <w:lastRenderedPageBreak/>
        <w:t xml:space="preserve">Pour augmenter la taille du jeu de données des techniques d’augmentation de données sont mise en place. Les transformations sur les images sont appliquées dans le générateur et effectué à la volée avant d’être transmise au réseau de neurone. Les transformations suivantes sont appliquées aux images : </w:t>
      </w:r>
    </w:p>
    <w:p w14:paraId="43CD7B31" w14:textId="28B8107B" w:rsidR="00E60B9D" w:rsidRDefault="00E60B9D" w:rsidP="00E60B9D">
      <w:pPr>
        <w:pStyle w:val="Paragraphedeliste"/>
        <w:numPr>
          <w:ilvl w:val="0"/>
          <w:numId w:val="42"/>
        </w:numPr>
        <w:rPr>
          <w:lang w:val="fr-CH" w:eastAsia="en-US"/>
        </w:rPr>
      </w:pPr>
      <w:r>
        <w:rPr>
          <w:lang w:val="fr-CH" w:eastAsia="en-US"/>
        </w:rPr>
        <w:t>Rotation d’un angle de 90°, 180° ou 270°</w:t>
      </w:r>
    </w:p>
    <w:p w14:paraId="385D1826" w14:textId="5500393E" w:rsidR="00E60B9D" w:rsidRPr="00E60B9D" w:rsidRDefault="00E60B9D" w:rsidP="00E60B9D">
      <w:pPr>
        <w:pStyle w:val="Paragraphedeliste"/>
        <w:numPr>
          <w:ilvl w:val="0"/>
          <w:numId w:val="42"/>
        </w:numPr>
        <w:rPr>
          <w:lang w:val="fr-CH" w:eastAsia="en-US"/>
        </w:rPr>
      </w:pPr>
      <w:r>
        <w:rPr>
          <w:lang w:val="fr-CH" w:eastAsia="en-US"/>
        </w:rPr>
        <w:t>Inversion verticale ou horizontal des bits de l’image.</w:t>
      </w:r>
    </w:p>
    <w:p w14:paraId="35113344" w14:textId="177120EE" w:rsidR="00CA5308" w:rsidRPr="00CA5308" w:rsidRDefault="00125E79" w:rsidP="00125E79">
      <w:pPr>
        <w:pStyle w:val="Titre2"/>
        <w:ind w:left="567" w:hanging="567"/>
        <w:rPr>
          <w:lang w:val="fr-CH"/>
        </w:rPr>
      </w:pPr>
      <w:r>
        <w:rPr>
          <w:lang w:val="fr-CH"/>
        </w:rPr>
        <w:t>RestNet-50 Tensorflow Hub</w:t>
      </w:r>
    </w:p>
    <w:p w14:paraId="355B734B" w14:textId="0D197296" w:rsidR="00D15F06" w:rsidRDefault="00125E79" w:rsidP="00D15F06">
      <w:pPr>
        <w:rPr>
          <w:lang w:val="fr-CH" w:eastAsia="en-US"/>
        </w:rPr>
      </w:pPr>
      <w:r>
        <w:rPr>
          <w:lang w:val="fr-CH" w:eastAsia="en-US"/>
        </w:rPr>
        <w:t>Comme première essaie d’architecture, un modèle ResNet-50 entrainé sur des images Eurosat</w:t>
      </w:r>
      <w:r w:rsidR="00D15F06" w:rsidRPr="00CA5308">
        <w:rPr>
          <w:rStyle w:val="Appelnotedebasdep"/>
          <w:lang w:val="fr-CH" w:eastAsia="en-US"/>
        </w:rPr>
        <w:footnoteReference w:id="3"/>
      </w:r>
      <w:r>
        <w:rPr>
          <w:lang w:val="fr-CH" w:eastAsia="en-US"/>
        </w:rPr>
        <w:t xml:space="preserve"> a été récupéré sur Tensorflow hub. Ce modèle est alors utilisé pour effectuer du transfert learning. Il a </w:t>
      </w:r>
      <w:r w:rsidR="00B913D2">
        <w:rPr>
          <w:lang w:val="fr-CH" w:eastAsia="en-US"/>
        </w:rPr>
        <w:t>noté</w:t>
      </w:r>
      <w:r>
        <w:rPr>
          <w:lang w:val="fr-CH" w:eastAsia="en-US"/>
        </w:rPr>
        <w:t xml:space="preserve"> que ce modèle utilise par défaut des images d’entrée de la forme 224x224x3 alors qu’idéalement </w:t>
      </w:r>
      <w:r w:rsidR="00800FD2">
        <w:rPr>
          <w:lang w:val="fr-CH" w:eastAsia="en-US"/>
        </w:rPr>
        <w:t>on</w:t>
      </w:r>
      <w:r>
        <w:rPr>
          <w:lang w:val="fr-CH" w:eastAsia="en-US"/>
        </w:rPr>
        <w:t xml:space="preserve"> </w:t>
      </w:r>
      <w:r w:rsidR="00800FD2">
        <w:rPr>
          <w:lang w:val="fr-CH" w:eastAsia="en-US"/>
        </w:rPr>
        <w:t>shouaite</w:t>
      </w:r>
      <w:r>
        <w:rPr>
          <w:lang w:val="fr-CH" w:eastAsia="en-US"/>
        </w:rPr>
        <w:t xml:space="preserve"> </w:t>
      </w:r>
      <w:r w:rsidR="00B913D2">
        <w:rPr>
          <w:lang w:val="fr-CH" w:eastAsia="en-US"/>
        </w:rPr>
        <w:t>exploiter</w:t>
      </w:r>
      <w:r>
        <w:rPr>
          <w:lang w:val="fr-CH" w:eastAsia="en-US"/>
        </w:rPr>
        <w:t xml:space="preserve"> toutes les bandes des images satellite avec une résolution de 64x64. </w:t>
      </w:r>
    </w:p>
    <w:p w14:paraId="32BF9514" w14:textId="7AC6E472" w:rsidR="00B913D2" w:rsidRDefault="00B913D2" w:rsidP="00D15F06">
      <w:pPr>
        <w:rPr>
          <w:lang w:val="fr-CH" w:eastAsia="en-US"/>
        </w:rPr>
      </w:pPr>
    </w:p>
    <w:p w14:paraId="3B36F4DB" w14:textId="787E1178" w:rsidR="00B913D2" w:rsidRDefault="00B913D2" w:rsidP="00D15F06">
      <w:pPr>
        <w:rPr>
          <w:lang w:val="fr-CH" w:eastAsia="en-US"/>
        </w:rPr>
      </w:pPr>
      <w:r>
        <w:rPr>
          <w:lang w:val="fr-CH" w:eastAsia="en-US"/>
        </w:rPr>
        <w:t>Ce modèle sera toutefois utilisé</w:t>
      </w:r>
      <w:r w:rsidR="00800FD2">
        <w:rPr>
          <w:lang w:val="fr-CH" w:eastAsia="en-US"/>
        </w:rPr>
        <w:t xml:space="preserve">, </w:t>
      </w:r>
      <w:r>
        <w:rPr>
          <w:lang w:val="fr-CH" w:eastAsia="en-US"/>
        </w:rPr>
        <w:t>étant donné qu’il est possible de préciser la taille des images d’entrée désire. De plus uniquement les 3 bandes RGB seront utilisées.</w:t>
      </w:r>
    </w:p>
    <w:p w14:paraId="65786851" w14:textId="5746D4C6" w:rsidR="00125E79" w:rsidRDefault="00125E79" w:rsidP="00D15F06">
      <w:pPr>
        <w:rPr>
          <w:lang w:val="fr-CH" w:eastAsia="en-US"/>
        </w:rPr>
      </w:pPr>
    </w:p>
    <w:p w14:paraId="535D989B" w14:textId="292A7B55" w:rsidR="00125E79" w:rsidRPr="00CA5308" w:rsidRDefault="00125E79" w:rsidP="00D15F06">
      <w:pPr>
        <w:rPr>
          <w:lang w:val="fr-CH" w:eastAsia="en-US"/>
        </w:rPr>
      </w:pPr>
      <w:r>
        <w:rPr>
          <w:lang w:val="fr-CH" w:eastAsia="en-US"/>
        </w:rPr>
        <w:t xml:space="preserve">Récapitulatif de la solution utilisée : </w:t>
      </w:r>
    </w:p>
    <w:tbl>
      <w:tblPr>
        <w:tblStyle w:val="Grilledutableau"/>
        <w:tblW w:w="0" w:type="auto"/>
        <w:tblLook w:val="04A0" w:firstRow="1" w:lastRow="0" w:firstColumn="1" w:lastColumn="0" w:noHBand="0" w:noVBand="1"/>
      </w:tblPr>
      <w:tblGrid>
        <w:gridCol w:w="4605"/>
        <w:gridCol w:w="4605"/>
      </w:tblGrid>
      <w:tr w:rsidR="00D15F06" w:rsidRPr="00CA5308" w14:paraId="71196E02" w14:textId="77777777" w:rsidTr="00B05DD5">
        <w:tc>
          <w:tcPr>
            <w:tcW w:w="4605" w:type="dxa"/>
          </w:tcPr>
          <w:p w14:paraId="57B6B37C" w14:textId="77777777" w:rsidR="00D15F06" w:rsidRPr="00125E79" w:rsidRDefault="00D15F06" w:rsidP="00B05DD5">
            <w:pPr>
              <w:rPr>
                <w:b/>
                <w:bCs w:val="0"/>
                <w:lang w:val="fr-CH"/>
              </w:rPr>
            </w:pPr>
            <w:r w:rsidRPr="00125E79">
              <w:rPr>
                <w:b/>
                <w:bCs w:val="0"/>
                <w:lang w:val="fr-CH"/>
              </w:rPr>
              <w:t>Images utilisées</w:t>
            </w:r>
          </w:p>
        </w:tc>
        <w:tc>
          <w:tcPr>
            <w:tcW w:w="4605" w:type="dxa"/>
          </w:tcPr>
          <w:p w14:paraId="17108DB7" w14:textId="12E550E8" w:rsidR="00D15F06" w:rsidRPr="00CA5308" w:rsidRDefault="00D15F06" w:rsidP="00B05DD5">
            <w:pPr>
              <w:rPr>
                <w:lang w:val="fr-CH"/>
              </w:rPr>
            </w:pPr>
            <w:r w:rsidRPr="00CA5308">
              <w:rPr>
                <w:lang w:val="fr-CH"/>
              </w:rPr>
              <w:t xml:space="preserve">Eurosat </w:t>
            </w:r>
          </w:p>
        </w:tc>
      </w:tr>
      <w:tr w:rsidR="00D15F06" w:rsidRPr="00CA5308" w14:paraId="45E1494F" w14:textId="77777777" w:rsidTr="00B05DD5">
        <w:tc>
          <w:tcPr>
            <w:tcW w:w="4605" w:type="dxa"/>
          </w:tcPr>
          <w:p w14:paraId="779E3C55" w14:textId="77777777" w:rsidR="00D15F06" w:rsidRPr="00125E79" w:rsidRDefault="00D15F06" w:rsidP="00B05DD5">
            <w:pPr>
              <w:rPr>
                <w:b/>
                <w:bCs w:val="0"/>
                <w:lang w:val="fr-CH"/>
              </w:rPr>
            </w:pPr>
            <w:r w:rsidRPr="00125E79">
              <w:rPr>
                <w:b/>
                <w:bCs w:val="0"/>
                <w:lang w:val="fr-CH"/>
              </w:rPr>
              <w:t xml:space="preserve">Taille des images </w:t>
            </w:r>
          </w:p>
        </w:tc>
        <w:tc>
          <w:tcPr>
            <w:tcW w:w="4605" w:type="dxa"/>
          </w:tcPr>
          <w:p w14:paraId="0C7D8198" w14:textId="1B4CF322" w:rsidR="00D15F06" w:rsidRPr="00CA5308" w:rsidRDefault="00D15F06" w:rsidP="00B05DD5">
            <w:pPr>
              <w:rPr>
                <w:lang w:val="fr-CH"/>
              </w:rPr>
            </w:pPr>
            <w:r w:rsidRPr="00CA5308">
              <w:rPr>
                <w:lang w:val="fr-CH"/>
              </w:rPr>
              <w:t>224 x 224</w:t>
            </w:r>
          </w:p>
        </w:tc>
      </w:tr>
      <w:tr w:rsidR="00D15F06" w:rsidRPr="00CA5308" w14:paraId="6690DB38" w14:textId="77777777" w:rsidTr="00B05DD5">
        <w:tc>
          <w:tcPr>
            <w:tcW w:w="4605" w:type="dxa"/>
          </w:tcPr>
          <w:p w14:paraId="6EC6322A" w14:textId="77777777" w:rsidR="00D15F06" w:rsidRPr="00125E79" w:rsidRDefault="00D15F06" w:rsidP="00B05DD5">
            <w:pPr>
              <w:rPr>
                <w:b/>
                <w:bCs w:val="0"/>
                <w:lang w:val="fr-CH"/>
              </w:rPr>
            </w:pPr>
            <w:r w:rsidRPr="00125E79">
              <w:rPr>
                <w:b/>
                <w:bCs w:val="0"/>
                <w:lang w:val="fr-CH"/>
              </w:rPr>
              <w:t>Nombre de bande</w:t>
            </w:r>
          </w:p>
        </w:tc>
        <w:tc>
          <w:tcPr>
            <w:tcW w:w="4605" w:type="dxa"/>
          </w:tcPr>
          <w:p w14:paraId="447F66A0" w14:textId="721820C3" w:rsidR="00D15F06" w:rsidRPr="00CA5308" w:rsidRDefault="00D15F06" w:rsidP="00B05DD5">
            <w:pPr>
              <w:rPr>
                <w:lang w:val="fr-CH"/>
              </w:rPr>
            </w:pPr>
            <w:r w:rsidRPr="00CA5308">
              <w:rPr>
                <w:lang w:val="fr-CH"/>
              </w:rPr>
              <w:t>3 bandes</w:t>
            </w:r>
          </w:p>
        </w:tc>
      </w:tr>
    </w:tbl>
    <w:p w14:paraId="063BD2D2" w14:textId="77777777" w:rsidR="00D15F06" w:rsidRPr="00CA5308" w:rsidRDefault="00D15F06" w:rsidP="00D15F06">
      <w:pPr>
        <w:rPr>
          <w:lang w:val="fr-CH" w:eastAsia="en-US"/>
        </w:rPr>
      </w:pPr>
    </w:p>
    <w:p w14:paraId="04C99E00" w14:textId="77777777" w:rsidR="00D15F06" w:rsidRPr="00CA5308" w:rsidRDefault="00D15F06" w:rsidP="00D15F06">
      <w:pPr>
        <w:pStyle w:val="Titre1"/>
        <w:numPr>
          <w:ilvl w:val="0"/>
          <w:numId w:val="0"/>
        </w:numPr>
        <w:ind w:left="360"/>
        <w:jc w:val="both"/>
        <w:rPr>
          <w:lang w:val="fr-CH"/>
        </w:rPr>
      </w:pPr>
    </w:p>
    <w:p w14:paraId="1E87B8C2" w14:textId="0D33517B" w:rsidR="00BC2245" w:rsidRPr="00CA5308" w:rsidRDefault="00E15AF1" w:rsidP="00767D7C">
      <w:pPr>
        <w:pStyle w:val="Titre1"/>
        <w:rPr>
          <w:lang w:val="fr-CH"/>
        </w:rPr>
      </w:pPr>
      <w:r w:rsidRPr="00CA5308">
        <w:rPr>
          <w:lang w:val="fr-CH"/>
        </w:rPr>
        <w:t>Result</w:t>
      </w:r>
      <w:r w:rsidR="0067634A" w:rsidRPr="00CA5308">
        <w:rPr>
          <w:lang w:val="fr-CH"/>
        </w:rPr>
        <w:t>s</w:t>
      </w:r>
      <w:bookmarkEnd w:id="11"/>
    </w:p>
    <w:p w14:paraId="57C7A5D2" w14:textId="77777777" w:rsidR="001443DE" w:rsidRPr="00CA5308" w:rsidRDefault="001443DE" w:rsidP="00465049">
      <w:pPr>
        <w:rPr>
          <w:lang w:val="fr-CH"/>
        </w:rPr>
      </w:pPr>
    </w:p>
    <w:p w14:paraId="21313DBC" w14:textId="77777777" w:rsidR="00BC2245" w:rsidRPr="00CA5308" w:rsidRDefault="00BC2245" w:rsidP="00465049">
      <w:pPr>
        <w:rPr>
          <w:lang w:val="fr-CH" w:eastAsia="en-US"/>
        </w:rPr>
      </w:pPr>
      <w:r w:rsidRPr="00CA5308">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w:t>
      </w:r>
    </w:p>
    <w:p w14:paraId="791A23F8" w14:textId="77777777" w:rsidR="00BC2245" w:rsidRPr="00CA5308" w:rsidRDefault="009D78F2" w:rsidP="00767D7C">
      <w:pPr>
        <w:pStyle w:val="Titre2"/>
        <w:rPr>
          <w:lang w:val="fr-CH"/>
        </w:rPr>
      </w:pPr>
      <w:bookmarkStart w:id="12" w:name="_Toc284593336"/>
      <w:r w:rsidRPr="00CA5308">
        <w:rPr>
          <w:lang w:val="fr-CH"/>
        </w:rPr>
        <w:t>Materials</w:t>
      </w:r>
      <w:bookmarkEnd w:id="12"/>
    </w:p>
    <w:p w14:paraId="7AE2D6A7" w14:textId="77777777" w:rsidR="00BC2245" w:rsidRPr="00CA5308" w:rsidRDefault="00BC2245" w:rsidP="00465049">
      <w:pPr>
        <w:rPr>
          <w:lang w:val="fr-CH" w:eastAsia="en-US"/>
        </w:rPr>
      </w:pPr>
      <w:r w:rsidRPr="00CA5308">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w:t>
      </w:r>
    </w:p>
    <w:p w14:paraId="6B51C4B8" w14:textId="77777777" w:rsidR="00BC2245" w:rsidRPr="00CA5308" w:rsidRDefault="009D78F2" w:rsidP="00767D7C">
      <w:pPr>
        <w:pStyle w:val="Titre2"/>
        <w:rPr>
          <w:lang w:val="fr-CH"/>
        </w:rPr>
      </w:pPr>
      <w:bookmarkStart w:id="13" w:name="_Toc284593337"/>
      <w:r w:rsidRPr="00CA5308">
        <w:rPr>
          <w:lang w:val="fr-CH"/>
        </w:rPr>
        <w:t>Products</w:t>
      </w:r>
      <w:bookmarkEnd w:id="13"/>
    </w:p>
    <w:p w14:paraId="3AF4B105" w14:textId="77777777" w:rsidR="00BC2245" w:rsidRPr="00CA5308" w:rsidRDefault="00BC2245" w:rsidP="00465049">
      <w:pPr>
        <w:rPr>
          <w:lang w:val="fr-CH"/>
        </w:rPr>
      </w:pPr>
      <w:r w:rsidRPr="00CA5308">
        <w:rPr>
          <w:lang w:val="fr-CH"/>
        </w:rPr>
        <w:t xml:space="preserve">Lorem ipsum dolor sit amet, consectetuer adipiscing elit. Sed non risus. Suspendisse lectus tortor, dignissim sit amet, adipiscing nec, ultricies sed, dolor. Cras elementum ultrices diam. Maecenas ligula massa, varius a, semper congue, euismod non, mi. </w:t>
      </w:r>
    </w:p>
    <w:p w14:paraId="5837CF20" w14:textId="77777777" w:rsidR="004F130F" w:rsidRPr="00CA5308" w:rsidRDefault="004F130F" w:rsidP="00767D7C">
      <w:pPr>
        <w:pStyle w:val="Titre1"/>
        <w:rPr>
          <w:lang w:val="fr-CH"/>
        </w:rPr>
        <w:sectPr w:rsidR="004F130F" w:rsidRPr="00CA5308" w:rsidSect="00BB68BC">
          <w:type w:val="oddPage"/>
          <w:pgSz w:w="11906" w:h="16838" w:code="9"/>
          <w:pgMar w:top="1418" w:right="1418" w:bottom="1418" w:left="1418" w:header="851" w:footer="567" w:gutter="0"/>
          <w:cols w:space="720"/>
          <w:docGrid w:linePitch="326"/>
        </w:sectPr>
      </w:pPr>
    </w:p>
    <w:p w14:paraId="7011F54F" w14:textId="77777777" w:rsidR="00B92D12" w:rsidRPr="00CA5308" w:rsidRDefault="00E15AF1" w:rsidP="00767D7C">
      <w:pPr>
        <w:pStyle w:val="Titre1"/>
        <w:rPr>
          <w:lang w:val="fr-CH"/>
        </w:rPr>
      </w:pPr>
      <w:bookmarkStart w:id="14" w:name="_Toc284593338"/>
      <w:r w:rsidRPr="00CA5308">
        <w:rPr>
          <w:lang w:val="fr-CH"/>
        </w:rPr>
        <w:lastRenderedPageBreak/>
        <w:t>Discussion</w:t>
      </w:r>
      <w:bookmarkEnd w:id="14"/>
    </w:p>
    <w:p w14:paraId="7BFCCD1C" w14:textId="77777777" w:rsidR="00E15AF1" w:rsidRPr="00CA5308" w:rsidRDefault="00E15AF1" w:rsidP="00465049">
      <w:pPr>
        <w:rPr>
          <w:lang w:val="fr-CH" w:eastAsia="en-US"/>
        </w:rPr>
      </w:pPr>
    </w:p>
    <w:p w14:paraId="2C559D4A" w14:textId="77777777" w:rsidR="004F130F" w:rsidRPr="00CA5308" w:rsidRDefault="004F130F" w:rsidP="00767D7C">
      <w:pPr>
        <w:pStyle w:val="Titre1"/>
        <w:rPr>
          <w:lang w:val="fr-CH"/>
        </w:rPr>
        <w:sectPr w:rsidR="004F130F" w:rsidRPr="00CA5308" w:rsidSect="00BB68BC">
          <w:type w:val="oddPage"/>
          <w:pgSz w:w="11906" w:h="16838" w:code="9"/>
          <w:pgMar w:top="1418" w:right="1418" w:bottom="1418" w:left="1418" w:header="851" w:footer="567" w:gutter="0"/>
          <w:cols w:space="720"/>
          <w:docGrid w:linePitch="326"/>
        </w:sectPr>
      </w:pPr>
    </w:p>
    <w:p w14:paraId="6B7FEBEF" w14:textId="77777777" w:rsidR="00AC6296" w:rsidRPr="00CA5308" w:rsidRDefault="00E15AF1" w:rsidP="00767D7C">
      <w:pPr>
        <w:pStyle w:val="Titre1"/>
        <w:rPr>
          <w:lang w:val="fr-CH"/>
        </w:rPr>
      </w:pPr>
      <w:bookmarkStart w:id="15" w:name="_Toc284593339"/>
      <w:r w:rsidRPr="00CA5308">
        <w:rPr>
          <w:lang w:val="fr-CH"/>
        </w:rPr>
        <w:lastRenderedPageBreak/>
        <w:t>Experimental Part</w:t>
      </w:r>
      <w:bookmarkEnd w:id="15"/>
    </w:p>
    <w:p w14:paraId="258B17AD" w14:textId="77777777" w:rsidR="001443DE" w:rsidRPr="00CA5308" w:rsidRDefault="001443DE" w:rsidP="00465049">
      <w:pPr>
        <w:rPr>
          <w:lang w:val="fr-CH"/>
        </w:rPr>
      </w:pPr>
    </w:p>
    <w:p w14:paraId="64181865" w14:textId="77777777" w:rsidR="005E03A2" w:rsidRPr="00CA5308" w:rsidRDefault="005E03A2" w:rsidP="00465049">
      <w:pPr>
        <w:rPr>
          <w:lang w:val="fr-CH" w:eastAsia="en-US"/>
        </w:rPr>
      </w:pPr>
      <w:r w:rsidRPr="00CA5308">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w:t>
      </w:r>
    </w:p>
    <w:p w14:paraId="0B6CBEA6" w14:textId="77777777" w:rsidR="005E03A2" w:rsidRPr="00CA5308" w:rsidRDefault="005E03A2" w:rsidP="00465049">
      <w:pPr>
        <w:rPr>
          <w:lang w:val="fr-CH" w:eastAsia="en-US"/>
        </w:rPr>
      </w:pPr>
    </w:p>
    <w:p w14:paraId="65DAA59E" w14:textId="77777777" w:rsidR="00E15AF1" w:rsidRPr="00CA5308" w:rsidRDefault="00E15AF1" w:rsidP="00767D7C">
      <w:pPr>
        <w:pStyle w:val="Titre1"/>
        <w:rPr>
          <w:lang w:val="fr-CH"/>
        </w:rPr>
        <w:sectPr w:rsidR="00E15AF1" w:rsidRPr="00CA5308" w:rsidSect="00BB68BC">
          <w:type w:val="oddPage"/>
          <w:pgSz w:w="11906" w:h="16838" w:code="9"/>
          <w:pgMar w:top="1418" w:right="1418" w:bottom="1418" w:left="1418" w:header="851" w:footer="567" w:gutter="0"/>
          <w:cols w:space="720"/>
          <w:docGrid w:linePitch="326"/>
        </w:sectPr>
      </w:pPr>
    </w:p>
    <w:p w14:paraId="10108AE6" w14:textId="77777777" w:rsidR="00AC6296" w:rsidRPr="00CA5308" w:rsidRDefault="00AC6296" w:rsidP="00767D7C">
      <w:pPr>
        <w:pStyle w:val="Titre1"/>
        <w:rPr>
          <w:lang w:val="fr-CH"/>
        </w:rPr>
      </w:pPr>
      <w:bookmarkStart w:id="16" w:name="_Toc284593340"/>
      <w:r w:rsidRPr="00CA5308">
        <w:rPr>
          <w:lang w:val="fr-CH"/>
        </w:rPr>
        <w:lastRenderedPageBreak/>
        <w:t>Conclusion</w:t>
      </w:r>
      <w:bookmarkEnd w:id="16"/>
    </w:p>
    <w:p w14:paraId="65AD4DA1" w14:textId="77777777" w:rsidR="001443DE" w:rsidRPr="00CA5308" w:rsidRDefault="001443DE" w:rsidP="00465049">
      <w:pPr>
        <w:rPr>
          <w:lang w:val="fr-CH"/>
        </w:rPr>
      </w:pPr>
    </w:p>
    <w:p w14:paraId="4487FC8B" w14:textId="77777777" w:rsidR="005E03A2" w:rsidRPr="00CA5308" w:rsidRDefault="005E03A2" w:rsidP="00465049">
      <w:pPr>
        <w:rPr>
          <w:lang w:val="fr-CH" w:eastAsia="en-US"/>
        </w:rPr>
      </w:pPr>
      <w:r w:rsidRPr="00CA5308">
        <w:rPr>
          <w:lang w:val="fr-CH"/>
        </w:rPr>
        <w:t>Lorem ipsum dolor sit amet, consectetuer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w:t>
      </w:r>
    </w:p>
    <w:p w14:paraId="2FF03F48" w14:textId="77777777" w:rsidR="005E03A2" w:rsidRPr="00CA5308" w:rsidRDefault="005E03A2" w:rsidP="00465049">
      <w:pPr>
        <w:rPr>
          <w:lang w:val="fr-CH" w:eastAsia="en-US"/>
        </w:rPr>
      </w:pPr>
    </w:p>
    <w:p w14:paraId="2EB87E61" w14:textId="77777777" w:rsidR="005E03A2" w:rsidRPr="00CA5308" w:rsidRDefault="005E03A2" w:rsidP="00465049">
      <w:pPr>
        <w:rPr>
          <w:lang w:val="fr-CH" w:eastAsia="en-US"/>
        </w:rPr>
      </w:pPr>
    </w:p>
    <w:p w14:paraId="76D5252E" w14:textId="77777777" w:rsidR="0067634A" w:rsidRPr="00CA5308" w:rsidRDefault="0067634A" w:rsidP="00465049">
      <w:pPr>
        <w:rPr>
          <w:lang w:val="fr-CH" w:eastAsia="en-US"/>
        </w:rPr>
      </w:pPr>
      <w:r w:rsidRPr="00CA5308">
        <w:rPr>
          <w:lang w:val="fr-CH" w:eastAsia="en-US"/>
        </w:rPr>
        <w:t>Sion, February 15, 2011.</w:t>
      </w:r>
    </w:p>
    <w:p w14:paraId="6A003CA9" w14:textId="77777777" w:rsidR="0067634A" w:rsidRPr="00CA5308" w:rsidRDefault="0067634A" w:rsidP="00465049">
      <w:pPr>
        <w:rPr>
          <w:lang w:val="fr-CH" w:eastAsia="en-US"/>
        </w:rPr>
      </w:pPr>
    </w:p>
    <w:p w14:paraId="26240F6A" w14:textId="77777777" w:rsidR="0067634A" w:rsidRPr="00CA5308" w:rsidRDefault="0067634A" w:rsidP="00465049">
      <w:pPr>
        <w:rPr>
          <w:lang w:val="fr-CH" w:eastAsia="en-US"/>
        </w:rPr>
      </w:pPr>
    </w:p>
    <w:p w14:paraId="50701E30" w14:textId="3911C2A8" w:rsidR="0067634A" w:rsidRPr="00CA5308" w:rsidRDefault="00F14BBF" w:rsidP="00465049">
      <w:pPr>
        <w:rPr>
          <w:lang w:val="fr-CH" w:eastAsia="en-US"/>
        </w:rPr>
      </w:pPr>
      <w:r w:rsidRPr="00CA5308">
        <w:rPr>
          <w:lang w:val="fr-CH" w:eastAsia="en-US"/>
        </w:rPr>
        <w:t>Capocasale Romain</w:t>
      </w:r>
    </w:p>
    <w:p w14:paraId="7842F89E" w14:textId="77777777" w:rsidR="0067634A" w:rsidRPr="00CA5308" w:rsidRDefault="0067634A" w:rsidP="00465049">
      <w:pPr>
        <w:rPr>
          <w:lang w:val="fr-CH" w:eastAsia="en-US"/>
        </w:rPr>
      </w:pPr>
    </w:p>
    <w:p w14:paraId="3C48B5CB" w14:textId="77777777" w:rsidR="00C9153A" w:rsidRPr="00CA5308" w:rsidRDefault="00C9153A" w:rsidP="00465049">
      <w:pPr>
        <w:rPr>
          <w:lang w:val="fr-CH"/>
        </w:rPr>
        <w:sectPr w:rsidR="00C9153A" w:rsidRPr="00CA5308" w:rsidSect="00BB68BC">
          <w:type w:val="oddPage"/>
          <w:pgSz w:w="11906" w:h="16838" w:code="9"/>
          <w:pgMar w:top="1418" w:right="1418" w:bottom="1418" w:left="1418" w:header="851" w:footer="567" w:gutter="0"/>
          <w:cols w:space="720"/>
          <w:docGrid w:linePitch="326"/>
        </w:sectPr>
      </w:pPr>
    </w:p>
    <w:p w14:paraId="4C72F1E8" w14:textId="77777777" w:rsidR="00545737" w:rsidRPr="00CA5308" w:rsidRDefault="00545737" w:rsidP="00767D7C">
      <w:pPr>
        <w:pStyle w:val="Titre1"/>
        <w:rPr>
          <w:lang w:val="fr-CH"/>
        </w:rPr>
      </w:pPr>
      <w:bookmarkStart w:id="17" w:name="_Toc284593341"/>
      <w:r w:rsidRPr="00CA5308">
        <w:rPr>
          <w:lang w:val="fr-CH"/>
        </w:rPr>
        <w:lastRenderedPageBreak/>
        <w:t>R</w:t>
      </w:r>
      <w:r w:rsidR="0067634A" w:rsidRPr="00CA5308">
        <w:rPr>
          <w:lang w:val="fr-CH"/>
        </w:rPr>
        <w:t>eferences</w:t>
      </w:r>
      <w:bookmarkEnd w:id="17"/>
    </w:p>
    <w:p w14:paraId="70B71DDB" w14:textId="77777777" w:rsidR="001443DE" w:rsidRPr="00CA5308" w:rsidRDefault="001443DE" w:rsidP="00465049">
      <w:pPr>
        <w:rPr>
          <w:lang w:val="fr-CH"/>
        </w:rPr>
      </w:pPr>
    </w:p>
    <w:p w14:paraId="584CB19D" w14:textId="4010E5B4" w:rsidR="0069184A" w:rsidRPr="00CA5308" w:rsidRDefault="002F3229" w:rsidP="0069184A">
      <w:pPr>
        <w:pStyle w:val="Bibliographie"/>
        <w:rPr>
          <w:lang w:val="fr-CH"/>
        </w:rPr>
      </w:pPr>
      <w:r w:rsidRPr="00CA5308">
        <w:rPr>
          <w:lang w:val="fr-CH"/>
        </w:rPr>
        <w:t xml:space="preserve">Rod Julien, L'intelligence artificielle au service de l'agriculture durable, </w:t>
      </w:r>
      <w:r w:rsidR="0069184A" w:rsidRPr="00CA5308">
        <w:rPr>
          <w:lang w:val="fr-CH"/>
        </w:rPr>
        <w:t>2020</w:t>
      </w:r>
    </w:p>
    <w:p w14:paraId="5F1C00F6" w14:textId="22305931" w:rsidR="0069184A" w:rsidRPr="00CA5308" w:rsidRDefault="0069184A" w:rsidP="002541E7">
      <w:pPr>
        <w:pStyle w:val="Bibliographie"/>
        <w:rPr>
          <w:lang w:val="fr-CH"/>
        </w:rPr>
      </w:pPr>
      <w:r w:rsidRPr="00CA5308">
        <w:rPr>
          <w:lang w:val="fr-CH"/>
        </w:rPr>
        <w:t>Ransome Edward, Deep learning for automatic mapping from satellite imagery, 2020</w:t>
      </w:r>
    </w:p>
    <w:p w14:paraId="6B7CF1C5" w14:textId="1146AB08" w:rsidR="002541E7" w:rsidRPr="00CA5308" w:rsidRDefault="002541E7" w:rsidP="002541E7">
      <w:pPr>
        <w:pStyle w:val="Bibliographie"/>
        <w:rPr>
          <w:lang w:val="fr-CH"/>
        </w:rPr>
      </w:pPr>
      <w:r w:rsidRPr="00CA5308">
        <w:rPr>
          <w:lang w:val="fr-CH"/>
        </w:rPr>
        <w:t xml:space="preserve">Helber, Patrick and Bischke, Benjamin and Dengel, Andreas and Borth, Damian, 2019 Eurosat: A novel dataset and deep learning benchmark for land use and land cover classification IEEE Journal of Selected Topics in Applied Earth Observations and Remote Sensing </w:t>
      </w:r>
      <w:hyperlink r:id="rId25" w:history="1">
        <w:r w:rsidR="002F3229" w:rsidRPr="00CA5308">
          <w:rPr>
            <w:rStyle w:val="Lienhypertexte"/>
            <w:lang w:val="fr-CH"/>
          </w:rPr>
          <w:t>https://arxiv.org/abs/1709.00029</w:t>
        </w:r>
      </w:hyperlink>
    </w:p>
    <w:p w14:paraId="241FC437" w14:textId="0EAF8236" w:rsidR="002F3229" w:rsidRPr="00CA5308" w:rsidRDefault="002F3229" w:rsidP="002F3229">
      <w:pPr>
        <w:pStyle w:val="Bibliographie"/>
        <w:rPr>
          <w:lang w:val="fr-CH"/>
        </w:rPr>
      </w:pPr>
      <w:r w:rsidRPr="00CA5308">
        <w:rPr>
          <w:lang w:val="fr-CH"/>
        </w:rPr>
        <w:t>Géron Aurélien, Machine Learning avec Scikit-Learn (1ère édition). Paris, France : Dunod, (2017)</w:t>
      </w:r>
    </w:p>
    <w:p w14:paraId="71B739E9" w14:textId="5827CA3D" w:rsidR="002F3229" w:rsidRPr="00CA5308" w:rsidRDefault="002F3229" w:rsidP="002F3229">
      <w:pPr>
        <w:pStyle w:val="Bibliographie"/>
        <w:rPr>
          <w:lang w:val="fr-CH"/>
        </w:rPr>
      </w:pPr>
      <w:r w:rsidRPr="00CA5308">
        <w:rPr>
          <w:lang w:val="fr-CH"/>
        </w:rPr>
        <w:t>Géron Aurélien, Deep Learning avec TensorFlow (1ère édition). Paris, France : Dunod, (2017)</w:t>
      </w:r>
    </w:p>
    <w:p w14:paraId="553881A2" w14:textId="77777777" w:rsidR="002F3229" w:rsidRPr="00CA5308" w:rsidRDefault="002F3229" w:rsidP="002F3229">
      <w:pPr>
        <w:rPr>
          <w:lang w:val="fr-CH"/>
        </w:rPr>
      </w:pPr>
    </w:p>
    <w:p w14:paraId="5AB44996" w14:textId="7F182F06" w:rsidR="001018D4" w:rsidRPr="00CA5308" w:rsidRDefault="001018D4" w:rsidP="001018D4">
      <w:pPr>
        <w:ind w:firstLine="142"/>
        <w:rPr>
          <w:lang w:val="fr-CH"/>
        </w:rPr>
      </w:pPr>
    </w:p>
    <w:p w14:paraId="0854FB78" w14:textId="77777777" w:rsidR="00BC2245" w:rsidRPr="00CA5308" w:rsidRDefault="00BC2245" w:rsidP="00465049">
      <w:pPr>
        <w:rPr>
          <w:lang w:val="fr-CH"/>
        </w:rPr>
      </w:pPr>
    </w:p>
    <w:p w14:paraId="3F3FE8DC" w14:textId="77777777" w:rsidR="00BC2245" w:rsidRPr="00CA5308" w:rsidRDefault="00BC2245" w:rsidP="00465049">
      <w:pPr>
        <w:rPr>
          <w:lang w:val="fr-CH"/>
        </w:rPr>
      </w:pPr>
    </w:p>
    <w:p w14:paraId="11D51797" w14:textId="77777777" w:rsidR="00BC2245" w:rsidRPr="00CA5308" w:rsidRDefault="00BC2245" w:rsidP="00465049">
      <w:pPr>
        <w:rPr>
          <w:lang w:val="fr-CH"/>
        </w:rPr>
      </w:pPr>
    </w:p>
    <w:p w14:paraId="36F6C343" w14:textId="77777777" w:rsidR="00BC2245" w:rsidRPr="00CA5308" w:rsidRDefault="00BC2245" w:rsidP="00465049">
      <w:pPr>
        <w:rPr>
          <w:lang w:val="fr-CH"/>
        </w:rPr>
        <w:sectPr w:rsidR="00BC2245" w:rsidRPr="00CA5308" w:rsidSect="00BB68BC">
          <w:type w:val="oddPage"/>
          <w:pgSz w:w="11906" w:h="16838" w:code="9"/>
          <w:pgMar w:top="1418" w:right="1418" w:bottom="1418" w:left="1418" w:header="851" w:footer="567" w:gutter="0"/>
          <w:cols w:space="720"/>
          <w:docGrid w:linePitch="326"/>
        </w:sectPr>
      </w:pPr>
    </w:p>
    <w:p w14:paraId="33ADBF27" w14:textId="77777777" w:rsidR="00177AD9" w:rsidRPr="00CA5308" w:rsidRDefault="003D5949" w:rsidP="00767D7C">
      <w:pPr>
        <w:pStyle w:val="Titre1"/>
        <w:rPr>
          <w:lang w:val="fr-CH"/>
        </w:rPr>
      </w:pPr>
      <w:bookmarkStart w:id="18" w:name="_Toc284593342"/>
      <w:r w:rsidRPr="00CA5308">
        <w:rPr>
          <w:lang w:val="fr-CH"/>
        </w:rPr>
        <w:lastRenderedPageBreak/>
        <w:t>A</w:t>
      </w:r>
      <w:r w:rsidR="0067634A" w:rsidRPr="00CA5308">
        <w:rPr>
          <w:lang w:val="fr-CH"/>
        </w:rPr>
        <w:t>ppendices</w:t>
      </w:r>
      <w:bookmarkEnd w:id="18"/>
    </w:p>
    <w:p w14:paraId="2B8AFE88" w14:textId="77777777" w:rsidR="00E15AF1" w:rsidRPr="00CA5308" w:rsidRDefault="00E15AF1" w:rsidP="00465049">
      <w:pPr>
        <w:rPr>
          <w:lang w:val="fr-CH"/>
        </w:rPr>
      </w:pPr>
    </w:p>
    <w:p w14:paraId="0E536633" w14:textId="77777777" w:rsidR="00E15AF1" w:rsidRPr="00CA5308" w:rsidRDefault="00E15AF1" w:rsidP="00465049">
      <w:pPr>
        <w:rPr>
          <w:lang w:val="fr-CH"/>
        </w:rPr>
      </w:pPr>
      <w:r w:rsidRPr="00CA5308">
        <w:rPr>
          <w:lang w:val="fr-CH"/>
        </w:rPr>
        <w:t>List of the appendices</w:t>
      </w:r>
    </w:p>
    <w:p w14:paraId="30846E3F" w14:textId="77777777" w:rsidR="00E15AF1" w:rsidRPr="00CA5308" w:rsidRDefault="00E15AF1" w:rsidP="00465049">
      <w:pPr>
        <w:rPr>
          <w:lang w:val="fr-CH"/>
        </w:rPr>
      </w:pPr>
    </w:p>
    <w:p w14:paraId="638637CF" w14:textId="77777777" w:rsidR="00E15AF1" w:rsidRPr="00CA5308" w:rsidRDefault="00E15AF1" w:rsidP="00465049">
      <w:pPr>
        <w:rPr>
          <w:lang w:val="fr-CH"/>
        </w:rPr>
        <w:sectPr w:rsidR="00E15AF1" w:rsidRPr="00CA5308" w:rsidSect="00BB68BC">
          <w:headerReference w:type="first" r:id="rId26"/>
          <w:type w:val="oddPage"/>
          <w:pgSz w:w="11906" w:h="16838" w:code="9"/>
          <w:pgMar w:top="1418" w:right="1418" w:bottom="1418" w:left="1418" w:header="851" w:footer="567" w:gutter="0"/>
          <w:cols w:space="720"/>
          <w:docGrid w:linePitch="326"/>
        </w:sectPr>
      </w:pPr>
    </w:p>
    <w:p w14:paraId="2F17E0A2" w14:textId="77777777" w:rsidR="00820D01" w:rsidRPr="00CA5308" w:rsidRDefault="00B929C5" w:rsidP="001D5009">
      <w:pPr>
        <w:pStyle w:val="Titre4"/>
        <w:rPr>
          <w:lang w:val="fr-CH"/>
        </w:rPr>
      </w:pPr>
      <w:r w:rsidRPr="00CA5308">
        <w:rPr>
          <w:lang w:val="fr-CH"/>
        </w:rPr>
        <w:lastRenderedPageBreak/>
        <w:t>Appendix I</w:t>
      </w:r>
    </w:p>
    <w:p w14:paraId="421177ED" w14:textId="36F308CC" w:rsidR="00B929C5" w:rsidRDefault="00800FD2" w:rsidP="00465049">
      <w:pPr>
        <w:rPr>
          <w:lang w:val="fr-CH"/>
        </w:rPr>
      </w:pPr>
      <w:r>
        <w:rPr>
          <w:lang w:val="fr-CH"/>
        </w:rPr>
        <w:t>Package Python utilisé :</w:t>
      </w:r>
    </w:p>
    <w:p w14:paraId="16A2F303" w14:textId="42DB8DA6" w:rsidR="00800FD2" w:rsidRDefault="00800FD2" w:rsidP="00800FD2">
      <w:pPr>
        <w:pStyle w:val="Paragraphedeliste"/>
        <w:numPr>
          <w:ilvl w:val="0"/>
          <w:numId w:val="41"/>
        </w:numPr>
        <w:rPr>
          <w:lang w:val="fr-CH"/>
        </w:rPr>
      </w:pPr>
      <w:r>
        <w:rPr>
          <w:lang w:val="fr-CH"/>
        </w:rPr>
        <w:t>rasterio</w:t>
      </w:r>
    </w:p>
    <w:p w14:paraId="7BD5FC6E" w14:textId="12CD98C1" w:rsidR="00800FD2" w:rsidRDefault="00800FD2" w:rsidP="00800FD2">
      <w:pPr>
        <w:pStyle w:val="Paragraphedeliste"/>
        <w:numPr>
          <w:ilvl w:val="0"/>
          <w:numId w:val="41"/>
        </w:numPr>
        <w:rPr>
          <w:lang w:val="fr-CH"/>
        </w:rPr>
      </w:pPr>
      <w:r>
        <w:rPr>
          <w:lang w:val="fr-CH"/>
        </w:rPr>
        <w:t>cv2</w:t>
      </w:r>
    </w:p>
    <w:p w14:paraId="7469D2B7" w14:textId="30EB67C5" w:rsidR="00800FD2" w:rsidRDefault="00800FD2" w:rsidP="00800FD2">
      <w:pPr>
        <w:pStyle w:val="Paragraphedeliste"/>
        <w:numPr>
          <w:ilvl w:val="0"/>
          <w:numId w:val="41"/>
        </w:numPr>
        <w:rPr>
          <w:lang w:val="fr-CH"/>
        </w:rPr>
      </w:pPr>
      <w:r>
        <w:rPr>
          <w:lang w:val="fr-CH"/>
        </w:rPr>
        <w:t>matplotlib</w:t>
      </w:r>
    </w:p>
    <w:p w14:paraId="51F8C742" w14:textId="2836A5C9" w:rsidR="00800FD2" w:rsidRDefault="00800FD2" w:rsidP="00800FD2">
      <w:pPr>
        <w:pStyle w:val="Paragraphedeliste"/>
        <w:numPr>
          <w:ilvl w:val="0"/>
          <w:numId w:val="41"/>
        </w:numPr>
        <w:rPr>
          <w:lang w:val="fr-CH"/>
        </w:rPr>
      </w:pPr>
      <w:r>
        <w:rPr>
          <w:lang w:val="fr-CH"/>
        </w:rPr>
        <w:t>numpy</w:t>
      </w:r>
    </w:p>
    <w:p w14:paraId="5382EB0E" w14:textId="73297A09" w:rsidR="00800FD2" w:rsidRDefault="00800FD2" w:rsidP="00800FD2">
      <w:pPr>
        <w:pStyle w:val="Paragraphedeliste"/>
        <w:numPr>
          <w:ilvl w:val="0"/>
          <w:numId w:val="41"/>
        </w:numPr>
        <w:rPr>
          <w:lang w:val="fr-CH"/>
        </w:rPr>
      </w:pPr>
      <w:r>
        <w:rPr>
          <w:lang w:val="fr-CH"/>
        </w:rPr>
        <w:t>shapefile</w:t>
      </w:r>
    </w:p>
    <w:p w14:paraId="193BB31E" w14:textId="59DF8BD8" w:rsidR="00800FD2" w:rsidRDefault="00800FD2" w:rsidP="00800FD2">
      <w:pPr>
        <w:pStyle w:val="Paragraphedeliste"/>
        <w:numPr>
          <w:ilvl w:val="0"/>
          <w:numId w:val="41"/>
        </w:numPr>
        <w:rPr>
          <w:lang w:val="fr-CH"/>
        </w:rPr>
      </w:pPr>
      <w:r>
        <w:rPr>
          <w:lang w:val="fr-CH"/>
        </w:rPr>
        <w:t>affine</w:t>
      </w:r>
    </w:p>
    <w:p w14:paraId="7004C731" w14:textId="3D1DC8D7" w:rsidR="00800FD2" w:rsidRDefault="00800FD2" w:rsidP="00800FD2">
      <w:pPr>
        <w:pStyle w:val="Paragraphedeliste"/>
        <w:numPr>
          <w:ilvl w:val="0"/>
          <w:numId w:val="41"/>
        </w:numPr>
        <w:rPr>
          <w:lang w:val="fr-CH"/>
        </w:rPr>
      </w:pPr>
      <w:r>
        <w:rPr>
          <w:lang w:val="fr-CH"/>
        </w:rPr>
        <w:t>sklearn</w:t>
      </w:r>
    </w:p>
    <w:p w14:paraId="3AAEA929" w14:textId="22F58D4D" w:rsidR="00800FD2" w:rsidRDefault="00800FD2" w:rsidP="00800FD2">
      <w:pPr>
        <w:pStyle w:val="Paragraphedeliste"/>
        <w:numPr>
          <w:ilvl w:val="0"/>
          <w:numId w:val="41"/>
        </w:numPr>
        <w:rPr>
          <w:lang w:val="fr-CH"/>
        </w:rPr>
      </w:pPr>
      <w:r>
        <w:rPr>
          <w:lang w:val="fr-CH"/>
        </w:rPr>
        <w:t>pyproj</w:t>
      </w:r>
    </w:p>
    <w:p w14:paraId="413A868F" w14:textId="01B26D01" w:rsidR="00800FD2" w:rsidRDefault="00800FD2" w:rsidP="00800FD2">
      <w:pPr>
        <w:pStyle w:val="Paragraphedeliste"/>
        <w:numPr>
          <w:ilvl w:val="0"/>
          <w:numId w:val="41"/>
        </w:numPr>
        <w:rPr>
          <w:lang w:val="fr-CH"/>
        </w:rPr>
      </w:pPr>
      <w:r>
        <w:rPr>
          <w:lang w:val="fr-CH"/>
        </w:rPr>
        <w:t>tensorflow</w:t>
      </w:r>
    </w:p>
    <w:p w14:paraId="350C6188" w14:textId="29654FE4" w:rsidR="00800FD2" w:rsidRDefault="00800FD2" w:rsidP="00800FD2">
      <w:pPr>
        <w:pStyle w:val="Paragraphedeliste"/>
        <w:numPr>
          <w:ilvl w:val="0"/>
          <w:numId w:val="41"/>
        </w:numPr>
        <w:rPr>
          <w:lang w:val="fr-CH"/>
        </w:rPr>
      </w:pPr>
      <w:r>
        <w:rPr>
          <w:lang w:val="fr-CH"/>
        </w:rPr>
        <w:t>tensorflow_hub</w:t>
      </w:r>
    </w:p>
    <w:p w14:paraId="2EB6A72F" w14:textId="54BE12E5" w:rsidR="00800FD2" w:rsidRPr="00800FD2" w:rsidRDefault="00800FD2" w:rsidP="00800FD2">
      <w:pPr>
        <w:pStyle w:val="Paragraphedeliste"/>
        <w:numPr>
          <w:ilvl w:val="0"/>
          <w:numId w:val="41"/>
        </w:numPr>
        <w:rPr>
          <w:lang w:val="fr-CH"/>
        </w:rPr>
      </w:pPr>
      <w:r>
        <w:rPr>
          <w:lang w:val="fr-CH"/>
        </w:rPr>
        <w:t>keras</w:t>
      </w:r>
    </w:p>
    <w:p w14:paraId="264651A5" w14:textId="77777777" w:rsidR="00800FD2" w:rsidRPr="00CA5308" w:rsidRDefault="00800FD2" w:rsidP="00465049">
      <w:pPr>
        <w:rPr>
          <w:lang w:val="fr-CH"/>
        </w:rPr>
      </w:pPr>
    </w:p>
    <w:p w14:paraId="3332871B" w14:textId="77777777" w:rsidR="001443DE" w:rsidRPr="00CA5308" w:rsidRDefault="001443DE" w:rsidP="00465049">
      <w:pPr>
        <w:rPr>
          <w:lang w:val="fr-CH"/>
        </w:rPr>
      </w:pPr>
    </w:p>
    <w:p w14:paraId="3475DFA4" w14:textId="77777777" w:rsidR="00B929C5" w:rsidRPr="00CA5308" w:rsidRDefault="00B929C5" w:rsidP="00465049">
      <w:pPr>
        <w:rPr>
          <w:lang w:val="fr-CH"/>
        </w:rPr>
        <w:sectPr w:rsidR="00B929C5" w:rsidRPr="00CA5308" w:rsidSect="00BB68BC">
          <w:type w:val="oddPage"/>
          <w:pgSz w:w="11906" w:h="16838" w:code="9"/>
          <w:pgMar w:top="1418" w:right="1418" w:bottom="1418" w:left="1418" w:header="851" w:footer="567" w:gutter="0"/>
          <w:cols w:space="720"/>
          <w:docGrid w:linePitch="326"/>
        </w:sectPr>
      </w:pPr>
    </w:p>
    <w:p w14:paraId="29115F56" w14:textId="77777777" w:rsidR="00177AD9" w:rsidRPr="00CA5308" w:rsidRDefault="00C4273E" w:rsidP="00767D7C">
      <w:pPr>
        <w:pStyle w:val="Style24"/>
        <w:rPr>
          <w:rFonts w:eastAsia="Calibri"/>
          <w:lang w:val="fr-CH"/>
        </w:rPr>
      </w:pPr>
      <w:r w:rsidRPr="00CA5308">
        <w:rPr>
          <w:rFonts w:eastAsia="Calibri"/>
          <w:lang w:val="fr-CH"/>
        </w:rPr>
        <w:lastRenderedPageBreak/>
        <w:t>A</w:t>
      </w:r>
      <w:r w:rsidR="0067634A" w:rsidRPr="00CA5308">
        <w:rPr>
          <w:rFonts w:eastAsia="Calibri"/>
          <w:lang w:val="fr-CH"/>
        </w:rPr>
        <w:t>ppendix</w:t>
      </w:r>
      <w:r w:rsidRPr="00CA5308">
        <w:rPr>
          <w:rFonts w:eastAsia="Calibri"/>
          <w:lang w:val="fr-CH"/>
        </w:rPr>
        <w:t xml:space="preserve"> II</w:t>
      </w:r>
    </w:p>
    <w:p w14:paraId="1A832808" w14:textId="77777777" w:rsidR="00C4273E" w:rsidRPr="00CA5308" w:rsidRDefault="00C4273E" w:rsidP="00465049">
      <w:pPr>
        <w:rPr>
          <w:lang w:val="fr-CH"/>
        </w:rPr>
      </w:pPr>
    </w:p>
    <w:p w14:paraId="34A380D1" w14:textId="77777777" w:rsidR="001443DE" w:rsidRPr="00CA5308" w:rsidRDefault="001443DE" w:rsidP="00465049">
      <w:pPr>
        <w:rPr>
          <w:lang w:val="fr-CH"/>
        </w:rPr>
      </w:pPr>
    </w:p>
    <w:p w14:paraId="7F919775" w14:textId="77777777" w:rsidR="00B929C5" w:rsidRPr="00CA5308" w:rsidRDefault="00B929C5" w:rsidP="00465049">
      <w:pPr>
        <w:pStyle w:val="Heading2withoutnumbering"/>
        <w:rPr>
          <w:lang w:val="fr-CH"/>
        </w:rPr>
        <w:sectPr w:rsidR="00B929C5" w:rsidRPr="00CA5308" w:rsidSect="00BB68BC">
          <w:type w:val="oddPage"/>
          <w:pgSz w:w="11906" w:h="16838" w:code="9"/>
          <w:pgMar w:top="1418" w:right="1418" w:bottom="1418" w:left="1418" w:header="851" w:footer="567" w:gutter="0"/>
          <w:cols w:space="720"/>
          <w:docGrid w:linePitch="326"/>
        </w:sectPr>
      </w:pPr>
    </w:p>
    <w:p w14:paraId="0F6C52ED" w14:textId="77777777" w:rsidR="00817D38" w:rsidRPr="00CA5308" w:rsidRDefault="00817D38" w:rsidP="00767D7C">
      <w:pPr>
        <w:pStyle w:val="Style24"/>
        <w:rPr>
          <w:rFonts w:eastAsia="Calibri"/>
          <w:lang w:val="fr-CH"/>
        </w:rPr>
      </w:pPr>
      <w:r w:rsidRPr="00CA5308">
        <w:rPr>
          <w:rFonts w:eastAsia="Calibri"/>
          <w:lang w:val="fr-CH"/>
        </w:rPr>
        <w:lastRenderedPageBreak/>
        <w:t>A</w:t>
      </w:r>
      <w:r w:rsidR="0067634A" w:rsidRPr="00CA5308">
        <w:rPr>
          <w:rFonts w:eastAsia="Calibri"/>
          <w:lang w:val="fr-CH"/>
        </w:rPr>
        <w:t>ppendix</w:t>
      </w:r>
      <w:r w:rsidRPr="00CA5308">
        <w:rPr>
          <w:rFonts w:eastAsia="Calibri"/>
          <w:lang w:val="fr-CH"/>
        </w:rPr>
        <w:t xml:space="preserve"> III</w:t>
      </w:r>
    </w:p>
    <w:p w14:paraId="49B60578" w14:textId="77777777" w:rsidR="00817D38" w:rsidRPr="00CA5308" w:rsidRDefault="00817D38" w:rsidP="00465049">
      <w:pPr>
        <w:rPr>
          <w:lang w:val="fr-CH"/>
        </w:rPr>
      </w:pPr>
    </w:p>
    <w:p w14:paraId="66FCAF59" w14:textId="77777777" w:rsidR="001443DE" w:rsidRPr="00CA5308" w:rsidRDefault="001443DE" w:rsidP="00465049">
      <w:pPr>
        <w:rPr>
          <w:lang w:val="fr-CH"/>
        </w:rPr>
      </w:pPr>
    </w:p>
    <w:sectPr w:rsidR="001443DE" w:rsidRPr="00CA5308" w:rsidSect="00BB68BC">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94BE4" w14:textId="77777777" w:rsidR="00CC5746" w:rsidRDefault="00CC5746" w:rsidP="00465049">
      <w:r>
        <w:separator/>
      </w:r>
    </w:p>
  </w:endnote>
  <w:endnote w:type="continuationSeparator" w:id="0">
    <w:p w14:paraId="3EBC93F9" w14:textId="77777777" w:rsidR="00CC5746" w:rsidRDefault="00CC5746"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BE17B" w14:textId="77777777" w:rsidR="00B05DD5" w:rsidRPr="00CF0141" w:rsidRDefault="00B05DD5"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Pr>
        <w:sz w:val="18"/>
        <w:szCs w:val="18"/>
      </w:rPr>
      <w:t>i</w:t>
    </w:r>
    <w:r w:rsidRPr="00CF0141">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6FA2A" w14:textId="77777777" w:rsidR="00B05DD5" w:rsidRPr="00CF0141" w:rsidRDefault="00B05DD5"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Pr>
        <w:sz w:val="18"/>
        <w:szCs w:val="18"/>
      </w:rPr>
      <w:t>iv</w:t>
    </w:r>
    <w:r w:rsidRPr="00CF0141">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35133" w14:textId="77777777" w:rsidR="00B05DD5" w:rsidRPr="00CF0141" w:rsidRDefault="00B05DD5" w:rsidP="00465049">
    <w:pPr>
      <w:pStyle w:val="Pieddepage"/>
      <w:rPr>
        <w:sz w:val="18"/>
        <w:szCs w:val="18"/>
      </w:rPr>
    </w:pPr>
    <w:r w:rsidRPr="00CF0141">
      <w:rPr>
        <w:sz w:val="18"/>
        <w:szCs w:val="18"/>
      </w:rPr>
      <w:fldChar w:fldCharType="begin"/>
    </w:r>
    <w:r w:rsidRPr="00CF0141">
      <w:rPr>
        <w:sz w:val="18"/>
        <w:szCs w:val="18"/>
      </w:rPr>
      <w:instrText>\PAGE</w:instrText>
    </w:r>
    <w:r w:rsidRPr="00CF0141">
      <w:rPr>
        <w:sz w:val="18"/>
        <w:szCs w:val="18"/>
      </w:rPr>
      <w:fldChar w:fldCharType="separate"/>
    </w:r>
    <w:r>
      <w:rPr>
        <w:sz w:val="18"/>
        <w:szCs w:val="18"/>
      </w:rPr>
      <w:t>viii</w:t>
    </w:r>
    <w:r w:rsidRPr="00CF0141">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FEFB2" w14:textId="77777777" w:rsidR="00B05DD5" w:rsidRPr="00465049" w:rsidRDefault="00B05DD5" w:rsidP="00465049">
    <w:pPr>
      <w:pStyle w:val="Pieddepage"/>
      <w:tabs>
        <w:tab w:val="clear" w:pos="9639"/>
        <w:tab w:val="left" w:pos="720"/>
        <w:tab w:val="center" w:pos="4536"/>
        <w:tab w:val="right" w:pos="9072"/>
      </w:tabs>
      <w:spacing w:before="0" w:after="0"/>
      <w:rPr>
        <w:noProof w:val="0"/>
        <w:sz w:val="18"/>
        <w:szCs w:val="18"/>
        <w:lang w:val="fr-CH"/>
      </w:rPr>
    </w:pPr>
  </w:p>
  <w:p w14:paraId="45CB3E27" w14:textId="77777777" w:rsidR="00B05DD5" w:rsidRPr="000B315B" w:rsidRDefault="00B05DD5" w:rsidP="00465049">
    <w:pPr>
      <w:pStyle w:val="Pieddepage"/>
      <w:tabs>
        <w:tab w:val="clear" w:pos="9639"/>
        <w:tab w:val="left" w:pos="720"/>
        <w:tab w:val="center" w:pos="4536"/>
        <w:tab w:val="right" w:pos="9072"/>
      </w:tabs>
      <w:spacing w:before="0" w:after="0"/>
      <w:rPr>
        <w:noProof w:val="0"/>
        <w:sz w:val="18"/>
        <w:szCs w:val="18"/>
        <w:lang w:val="fr-CH"/>
      </w:rPr>
    </w:pPr>
    <w:r w:rsidRPr="000B315B">
      <w:rPr>
        <w:noProof w:val="0"/>
        <w:sz w:val="18"/>
        <w:szCs w:val="18"/>
        <w:lang w:val="fr-CH"/>
      </w:rPr>
      <w:t>Projet d’approfondissement MSE, Titre du projet</w:t>
    </w:r>
  </w:p>
  <w:p w14:paraId="211C4ABE" w14:textId="77777777" w:rsidR="00B05DD5" w:rsidRPr="00465049" w:rsidRDefault="00B05DD5" w:rsidP="00465049">
    <w:pPr>
      <w:pStyle w:val="Pieddepage"/>
      <w:tabs>
        <w:tab w:val="clear" w:pos="9639"/>
        <w:tab w:val="left" w:pos="720"/>
        <w:tab w:val="center" w:pos="4536"/>
        <w:tab w:val="right" w:pos="9072"/>
      </w:tabs>
      <w:spacing w:before="0" w:after="0"/>
      <w:rPr>
        <w:noProof w:val="0"/>
        <w:sz w:val="18"/>
        <w:szCs w:val="18"/>
        <w:lang w:val="de-CH"/>
      </w:rPr>
    </w:pPr>
    <w:r w:rsidRPr="000B315B">
      <w:rPr>
        <w:noProof w:val="0"/>
        <w:sz w:val="18"/>
        <w:szCs w:val="18"/>
        <w:lang w:val="fr-CH"/>
      </w:rPr>
      <w:tab/>
    </w:r>
    <w:r w:rsidRPr="000B315B">
      <w:rPr>
        <w:noProof w:val="0"/>
        <w:sz w:val="18"/>
        <w:szCs w:val="18"/>
        <w:lang w:val="fr-CH"/>
      </w:rPr>
      <w:tab/>
    </w:r>
    <w:r w:rsidRPr="000B315B">
      <w:rPr>
        <w:noProof w:val="0"/>
        <w:sz w:val="18"/>
        <w:szCs w:val="18"/>
        <w:lang w:val="fr-CH"/>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Pr="00B92A4D">
      <w:rPr>
        <w:sz w:val="18"/>
        <w:szCs w:val="18"/>
        <w:lang w:val="fr-FR"/>
      </w:rPr>
      <w:t>21</w:t>
    </w:r>
    <w:r w:rsidRPr="00465049">
      <w:rPr>
        <w:noProof w:val="0"/>
        <w:sz w:val="18"/>
        <w:szCs w:val="18"/>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3353F" w14:textId="77777777" w:rsidR="00CC5746" w:rsidRDefault="00CC5746" w:rsidP="00465049">
      <w:r>
        <w:separator/>
      </w:r>
    </w:p>
  </w:footnote>
  <w:footnote w:type="continuationSeparator" w:id="0">
    <w:p w14:paraId="43C096D6" w14:textId="77777777" w:rsidR="00CC5746" w:rsidRDefault="00CC5746" w:rsidP="00465049">
      <w:r>
        <w:continuationSeparator/>
      </w:r>
    </w:p>
  </w:footnote>
  <w:footnote w:id="1">
    <w:p w14:paraId="1714BBCC" w14:textId="1AB6E9AB" w:rsidR="00B05DD5" w:rsidRPr="00A02D38" w:rsidRDefault="00B05DD5">
      <w:pPr>
        <w:pStyle w:val="Notedebasdepage"/>
        <w:rPr>
          <w:lang w:val="fr-CH"/>
        </w:rPr>
      </w:pPr>
      <w:r>
        <w:rPr>
          <w:rStyle w:val="Appelnotedebasdep"/>
        </w:rPr>
        <w:footnoteRef/>
      </w:r>
      <w:r>
        <w:t xml:space="preserve"> </w:t>
      </w:r>
      <w:r w:rsidRPr="00A02D38">
        <w:t>https://developers.google.com/earth-engine/datasets/catalog/COPERNICUS_S2</w:t>
      </w:r>
    </w:p>
  </w:footnote>
  <w:footnote w:id="2">
    <w:p w14:paraId="216ED148" w14:textId="0C550A56" w:rsidR="00E60B9D" w:rsidRPr="00E60B9D" w:rsidRDefault="00E60B9D">
      <w:pPr>
        <w:pStyle w:val="Notedebasdepage"/>
        <w:rPr>
          <w:lang w:val="fr-CH"/>
        </w:rPr>
      </w:pPr>
      <w:r>
        <w:rPr>
          <w:rStyle w:val="Appelnotedebasdep"/>
        </w:rPr>
        <w:footnoteRef/>
      </w:r>
      <w:r>
        <w:t xml:space="preserve"> </w:t>
      </w:r>
      <w:r w:rsidRPr="00E60B9D">
        <w:t>https://keras.io/api/preprocessing/image/#imagedatagenerator-class</w:t>
      </w:r>
    </w:p>
  </w:footnote>
  <w:footnote w:id="3">
    <w:p w14:paraId="711AD007" w14:textId="10A02922" w:rsidR="00B05DD5" w:rsidRPr="00D15F06" w:rsidRDefault="00B05DD5">
      <w:pPr>
        <w:pStyle w:val="Notedebasdepage"/>
        <w:rPr>
          <w:lang w:val="fr-CH"/>
        </w:rPr>
      </w:pPr>
      <w:r>
        <w:rPr>
          <w:rStyle w:val="Appelnotedebasdep"/>
        </w:rPr>
        <w:footnoteRef/>
      </w:r>
      <w:r>
        <w:t xml:space="preserve"> </w:t>
      </w:r>
      <w:r w:rsidRPr="00D15F06">
        <w:t>https://tfhub.dev/google/remote_sensing/eurosat-resnet50/1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36F60" w14:textId="77777777" w:rsidR="00B05DD5" w:rsidRPr="004E6259" w:rsidRDefault="00B05DD5" w:rsidP="003F5F82">
    <w:pPr>
      <w:ind w:hanging="960"/>
      <w:jc w:val="left"/>
      <w:rPr>
        <w:noProof/>
        <w:lang w:val="fr-CH" w:eastAsia="fr-CH"/>
      </w:rPr>
    </w:pPr>
    <w:r>
      <w:rPr>
        <w:noProof/>
        <w:color w:val="FF0000"/>
        <w:lang w:val="fr-CH" w:eastAsia="fr-CH"/>
      </w:rPr>
      <w:drawing>
        <wp:inline distT="0" distB="0" distL="0" distR="0" wp14:anchorId="34A333B2" wp14:editId="74030363">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Pr>
        <w:noProof/>
        <w:lang w:val="fr-CH" w:eastAsia="fr-CH"/>
      </w:rPr>
      <w:tab/>
    </w:r>
    <w:r>
      <w:rPr>
        <w:noProof/>
        <w:lang w:val="fr-CH" w:eastAsia="fr-CH"/>
      </w:rPr>
      <w:tab/>
    </w:r>
    <w:r>
      <w:rPr>
        <w:noProof/>
        <w:lang w:val="fr-CH" w:eastAsia="fr-CH"/>
      </w:rPr>
      <w:tab/>
    </w:r>
    <w:r>
      <w:rPr>
        <w:noProof/>
        <w:lang w:val="fr-CH" w:eastAsia="fr-CH"/>
      </w:rPr>
      <w:tab/>
    </w:r>
    <w:r>
      <w:rPr>
        <w:noProof/>
        <w:lang w:val="fr-CH" w:eastAsia="fr-CH"/>
      </w:rPr>
      <w:tab/>
    </w:r>
    <w:r>
      <w:rPr>
        <w:noProof/>
        <w:lang w:val="fr-CH" w:eastAsia="fr-CH"/>
      </w:rPr>
      <w:tab/>
    </w:r>
    <w:r>
      <w:rPr>
        <w:noProof/>
        <w:lang w:val="fr-CH" w:eastAsia="fr-CH"/>
      </w:rPr>
      <w:drawing>
        <wp:inline distT="0" distB="0" distL="0" distR="0" wp14:anchorId="32A5D0FF" wp14:editId="1E4F8CFF">
          <wp:extent cx="1675130" cy="859851"/>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0386" cy="857416"/>
                  </a:xfrm>
                  <a:prstGeom prst="rect">
                    <a:avLst/>
                  </a:prstGeom>
                </pic:spPr>
              </pic:pic>
            </a:graphicData>
          </a:graphic>
        </wp:inline>
      </w:drawing>
    </w:r>
    <w:r>
      <w:rPr>
        <w:noProof/>
        <w:lang w:val="fr-CH" w:eastAsia="fr-CH"/>
      </w:rPr>
      <w:tab/>
    </w:r>
    <w:r>
      <w:rPr>
        <w:noProof/>
        <w:lang w:val="fr-CH" w:eastAsia="fr-CH"/>
      </w:rPr>
      <w:tab/>
    </w:r>
  </w:p>
  <w:p w14:paraId="16248C58" w14:textId="77777777" w:rsidR="00B05DD5" w:rsidRPr="004E6259" w:rsidRDefault="00B05DD5" w:rsidP="00B05DD5">
    <w:pPr>
      <w:rPr>
        <w:rStyle w:val="Marquedecommentaire"/>
        <w:lang w:val="fr-CH"/>
      </w:rPr>
    </w:pPr>
    <w:r>
      <w:rPr>
        <w:rStyle w:val="Marquedecommentaire"/>
        <w:lang w:val="fr-CH"/>
      </w:rPr>
      <w:t xml:space="preserve">                              </w:t>
    </w:r>
    <w:r>
      <w:rPr>
        <w:rStyle w:val="Marquedecommentaire"/>
        <w:lang w:val="fr-CH"/>
      </w:rPr>
      <w:tab/>
    </w:r>
    <w:r>
      <w:rPr>
        <w:rStyle w:val="Marquedecommentaire"/>
        <w:lang w:val="fr-CH"/>
      </w:rPr>
      <w:tab/>
    </w:r>
    <w:r>
      <w:rPr>
        <w:rStyle w:val="Marquedecommentaire"/>
        <w:lang w:val="fr-CH"/>
      </w:rPr>
      <w:tab/>
    </w:r>
    <w:r>
      <w:rPr>
        <w:rStyle w:val="Marquedecommentaire"/>
        <w:lang w:val="fr-CH"/>
      </w:rPr>
      <w:tab/>
    </w:r>
    <w:r>
      <w:rPr>
        <w:rStyle w:val="Marquedecommentaire"/>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A687F" w14:textId="77777777" w:rsidR="00B05DD5" w:rsidRPr="00C4273E" w:rsidRDefault="00B05DD5" w:rsidP="0046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6299E" w14:textId="77777777" w:rsidR="00B05DD5" w:rsidRPr="003F6065" w:rsidRDefault="00B05DD5" w:rsidP="00465049">
    <w:pPr>
      <w:rPr>
        <w:b/>
        <w:sz w:val="28"/>
      </w:rPr>
    </w:pPr>
    <w:r>
      <w:rPr>
        <w:noProof/>
        <w:lang w:val="fr-CH" w:eastAsia="fr-CH"/>
      </w:rPr>
      <w:drawing>
        <wp:anchor distT="0" distB="0" distL="114300" distR="114300" simplePos="0" relativeHeight="251656192" behindDoc="1" locked="0" layoutInCell="1" allowOverlap="1" wp14:anchorId="6CE0DB9D" wp14:editId="09561318">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54144" behindDoc="1" locked="1" layoutInCell="1" allowOverlap="1" wp14:anchorId="46273957" wp14:editId="69CF8C3B">
          <wp:simplePos x="0" y="0"/>
          <wp:positionH relativeFrom="page">
            <wp:posOffset>5400675</wp:posOffset>
          </wp:positionH>
          <wp:positionV relativeFrom="page">
            <wp:posOffset>288290</wp:posOffset>
          </wp:positionV>
          <wp:extent cx="1689735" cy="863600"/>
          <wp:effectExtent l="0" t="0" r="571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1AC737CA" w14:textId="77777777" w:rsidR="00B05DD5" w:rsidRDefault="00B05DD5" w:rsidP="00465049">
    <w:pPr>
      <w:pStyle w:val="Figure"/>
      <w:rPr>
        <w:rStyle w:val="Marquedecommentair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B064F" w14:textId="77777777" w:rsidR="00B05DD5" w:rsidRPr="00C4273E" w:rsidRDefault="00B05DD5" w:rsidP="0046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98A60" w14:textId="77777777" w:rsidR="00B05DD5" w:rsidRPr="003F6065" w:rsidRDefault="00B05DD5" w:rsidP="00465049">
    <w:pPr>
      <w:rPr>
        <w:b/>
        <w:sz w:val="28"/>
      </w:rPr>
    </w:pPr>
    <w:r>
      <w:rPr>
        <w:noProof/>
        <w:lang w:val="fr-CH" w:eastAsia="fr-CH"/>
      </w:rPr>
      <w:drawing>
        <wp:anchor distT="0" distB="0" distL="114300" distR="114300" simplePos="0" relativeHeight="251660288" behindDoc="1" locked="0" layoutInCell="1" allowOverlap="1" wp14:anchorId="5A43942A" wp14:editId="6D97FC33">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58240" behindDoc="1" locked="1" layoutInCell="1" allowOverlap="1" wp14:anchorId="7AB334C6" wp14:editId="47FC80B2">
          <wp:simplePos x="0" y="0"/>
          <wp:positionH relativeFrom="page">
            <wp:posOffset>5400675</wp:posOffset>
          </wp:positionH>
          <wp:positionV relativeFrom="page">
            <wp:posOffset>288290</wp:posOffset>
          </wp:positionV>
          <wp:extent cx="1689735" cy="863600"/>
          <wp:effectExtent l="0" t="0" r="5715" b="0"/>
          <wp:wrapNone/>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236E3462" w14:textId="77777777" w:rsidR="00B05DD5" w:rsidRDefault="00B05DD5" w:rsidP="00465049">
    <w:pPr>
      <w:pStyle w:val="Figure"/>
      <w:rPr>
        <w:rStyle w:val="Marquedecommentair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B5154" w14:textId="77777777" w:rsidR="00B05DD5" w:rsidRPr="00C4273E" w:rsidRDefault="00B05DD5" w:rsidP="0046504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7691C" w14:textId="77777777" w:rsidR="00B05DD5" w:rsidRPr="003F6065" w:rsidRDefault="00B05DD5" w:rsidP="00465049">
    <w:pPr>
      <w:rPr>
        <w:b/>
        <w:sz w:val="28"/>
      </w:rPr>
    </w:pPr>
    <w:r>
      <w:rPr>
        <w:noProof/>
        <w:lang w:val="fr-CH" w:eastAsia="fr-CH"/>
      </w:rPr>
      <w:drawing>
        <wp:anchor distT="0" distB="0" distL="114300" distR="114300" simplePos="0" relativeHeight="251652096" behindDoc="1" locked="0" layoutInCell="1" allowOverlap="1" wp14:anchorId="3CE214BD" wp14:editId="48427BF7">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50048" behindDoc="1" locked="1" layoutInCell="1" allowOverlap="1" wp14:anchorId="399A7C63" wp14:editId="76A2AAA4">
          <wp:simplePos x="0" y="0"/>
          <wp:positionH relativeFrom="page">
            <wp:posOffset>5400675</wp:posOffset>
          </wp:positionH>
          <wp:positionV relativeFrom="page">
            <wp:posOffset>288290</wp:posOffset>
          </wp:positionV>
          <wp:extent cx="1689735" cy="863600"/>
          <wp:effectExtent l="0" t="0" r="5715"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01A83656" w14:textId="77777777" w:rsidR="00B05DD5" w:rsidRDefault="00B05DD5" w:rsidP="00465049">
    <w:pPr>
      <w:pStyle w:val="Figure"/>
      <w:rPr>
        <w:rStyle w:val="Marquedecommentair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69D79" w14:textId="77777777" w:rsidR="00B05DD5" w:rsidRPr="003F6065" w:rsidRDefault="00B05DD5" w:rsidP="00465049">
    <w:pPr>
      <w:rPr>
        <w:b/>
        <w:sz w:val="28"/>
      </w:rPr>
    </w:pPr>
    <w:r>
      <w:rPr>
        <w:noProof/>
        <w:lang w:val="fr-CH" w:eastAsia="fr-CH"/>
      </w:rPr>
      <w:drawing>
        <wp:anchor distT="0" distB="0" distL="114300" distR="114300" simplePos="0" relativeHeight="251664384" behindDoc="1" locked="0" layoutInCell="1" allowOverlap="1" wp14:anchorId="59795D1F" wp14:editId="1FF65EBB">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2336" behindDoc="1" locked="1" layoutInCell="1" allowOverlap="1" wp14:anchorId="499CF80F" wp14:editId="25E54645">
          <wp:simplePos x="0" y="0"/>
          <wp:positionH relativeFrom="page">
            <wp:posOffset>5400675</wp:posOffset>
          </wp:positionH>
          <wp:positionV relativeFrom="page">
            <wp:posOffset>288290</wp:posOffset>
          </wp:positionV>
          <wp:extent cx="1689735" cy="863600"/>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3863D28F" w14:textId="77777777" w:rsidR="00B05DD5" w:rsidRDefault="00B05DD5" w:rsidP="00465049">
    <w:pPr>
      <w:pStyle w:val="Figure"/>
      <w:rPr>
        <w:rStyle w:val="Marquedecommentair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46CF6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CE01F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48FC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926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3BA00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501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8241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A21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405E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734885"/>
    <w:multiLevelType w:val="multilevel"/>
    <w:tmpl w:val="B742F7B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7A4313E"/>
    <w:multiLevelType w:val="hybridMultilevel"/>
    <w:tmpl w:val="B9465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1864244"/>
    <w:multiLevelType w:val="hybridMultilevel"/>
    <w:tmpl w:val="CD2E1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6" w15:restartNumberingAfterBreak="0">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75267A8"/>
    <w:multiLevelType w:val="hybridMultilevel"/>
    <w:tmpl w:val="D0468B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4" w15:restartNumberingAfterBreak="0">
    <w:nsid w:val="59862DE8"/>
    <w:multiLevelType w:val="hybridMultilevel"/>
    <w:tmpl w:val="B6EE6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E9F574A"/>
    <w:multiLevelType w:val="hybridMultilevel"/>
    <w:tmpl w:val="11CE6C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9541A9F"/>
    <w:multiLevelType w:val="hybridMultilevel"/>
    <w:tmpl w:val="E732FD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9" w15:restartNumberingAfterBreak="0">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23"/>
  </w:num>
  <w:num w:numId="3">
    <w:abstractNumId w:val="30"/>
  </w:num>
  <w:num w:numId="4">
    <w:abstractNumId w:val="15"/>
  </w:num>
  <w:num w:numId="5">
    <w:abstractNumId w:val="29"/>
  </w:num>
  <w:num w:numId="6">
    <w:abstractNumId w:val="17"/>
  </w:num>
  <w:num w:numId="7">
    <w:abstractNumId w:val="22"/>
  </w:num>
  <w:num w:numId="8">
    <w:abstractNumId w:val="8"/>
  </w:num>
  <w:num w:numId="9">
    <w:abstractNumId w:val="3"/>
  </w:num>
  <w:num w:numId="10">
    <w:abstractNumId w:val="2"/>
  </w:num>
  <w:num w:numId="11">
    <w:abstractNumId w:val="1"/>
  </w:num>
  <w:num w:numId="12">
    <w:abstractNumId w:val="0"/>
  </w:num>
  <w:num w:numId="13">
    <w:abstractNumId w:val="7"/>
  </w:num>
  <w:num w:numId="14">
    <w:abstractNumId w:val="6"/>
  </w:num>
  <w:num w:numId="15">
    <w:abstractNumId w:val="5"/>
  </w:num>
  <w:num w:numId="16">
    <w:abstractNumId w:val="4"/>
  </w:num>
  <w:num w:numId="17">
    <w:abstractNumId w:val="10"/>
  </w:num>
  <w:num w:numId="18">
    <w:abstractNumId w:val="10"/>
  </w:num>
  <w:num w:numId="19">
    <w:abstractNumId w:val="10"/>
  </w:num>
  <w:num w:numId="20">
    <w:abstractNumId w:val="26"/>
  </w:num>
  <w:num w:numId="21">
    <w:abstractNumId w:val="26"/>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0"/>
  </w:num>
  <w:num w:numId="26">
    <w:abstractNumId w:val="18"/>
  </w:num>
  <w:num w:numId="27">
    <w:abstractNumId w:val="16"/>
  </w:num>
  <w:num w:numId="28">
    <w:abstractNumId w:val="12"/>
  </w:num>
  <w:num w:numId="29">
    <w:abstractNumId w:val="12"/>
  </w:num>
  <w:num w:numId="30">
    <w:abstractNumId w:val="19"/>
  </w:num>
  <w:num w:numId="31">
    <w:abstractNumId w:val="12"/>
  </w:num>
  <w:num w:numId="32">
    <w:abstractNumId w:val="25"/>
  </w:num>
  <w:num w:numId="33">
    <w:abstractNumId w:val="14"/>
  </w:num>
  <w:num w:numId="34">
    <w:abstractNumId w:val="12"/>
  </w:num>
  <w:num w:numId="35">
    <w:abstractNumId w:val="12"/>
  </w:num>
  <w:num w:numId="36">
    <w:abstractNumId w:val="12"/>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12"/>
  </w:num>
  <w:num w:numId="40">
    <w:abstractNumId w:val="13"/>
  </w:num>
  <w:num w:numId="41">
    <w:abstractNumId w:val="24"/>
  </w:num>
  <w:num w:numId="4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activeWritingStyle w:appName="MSWord" w:lang="fr-CH" w:vendorID="64" w:dllVersion="6" w:nlCheck="1" w:checkStyle="1"/>
  <w:activeWritingStyle w:appName="MSWord" w:lang="fr-FR" w:vendorID="64" w:dllVersion="6"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de-CH" w:vendorID="64" w:dllVersion="6" w:nlCheck="1" w:checkStyle="1"/>
  <w:activeWritingStyle w:appName="MSWord" w:lang="de-DE" w:vendorID="64" w:dllVersion="6" w:nlCheck="1" w:checkStyle="1"/>
  <w:activeWritingStyle w:appName="MSWord" w:lang="en-IN" w:vendorID="64" w:dllVersion="6" w:nlCheck="1" w:checkStyle="1"/>
  <w:activeWritingStyle w:appName="MSWord" w:lang="en-IN" w:vendorID="64" w:dllVersion="0" w:nlCheck="1" w:checkStyle="0"/>
  <w:activeWritingStyle w:appName="MSWord" w:lang="fr-CH" w:vendorID="64" w:dllVersion="0" w:nlCheck="1" w:checkStyle="0"/>
  <w:activeWritingStyle w:appName="MSWord" w:lang="en-US" w:vendorID="64" w:dllVersion="0" w:nlCheck="1" w:checkStyle="0"/>
  <w:activeWritingStyle w:appName="MSWord" w:lang="de-CH" w:vendorID="64" w:dllVersion="0" w:nlCheck="1" w:checkStyle="0"/>
  <w:activeWritingStyle w:appName="MSWord" w:lang="fr-FR" w:vendorID="64" w:dllVersion="0" w:nlCheck="1" w:checkStyle="0"/>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2BE7"/>
    <w:rsid w:val="00003C93"/>
    <w:rsid w:val="00004DB3"/>
    <w:rsid w:val="000050FC"/>
    <w:rsid w:val="00011D39"/>
    <w:rsid w:val="00014B29"/>
    <w:rsid w:val="000156D4"/>
    <w:rsid w:val="00016692"/>
    <w:rsid w:val="00020825"/>
    <w:rsid w:val="00021400"/>
    <w:rsid w:val="00021A38"/>
    <w:rsid w:val="00023C92"/>
    <w:rsid w:val="00030E37"/>
    <w:rsid w:val="0003750D"/>
    <w:rsid w:val="00037714"/>
    <w:rsid w:val="00041BB5"/>
    <w:rsid w:val="00041DF7"/>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3288"/>
    <w:rsid w:val="00093C89"/>
    <w:rsid w:val="000957F0"/>
    <w:rsid w:val="000974E1"/>
    <w:rsid w:val="000975CA"/>
    <w:rsid w:val="000A1435"/>
    <w:rsid w:val="000A7887"/>
    <w:rsid w:val="000B0BE8"/>
    <w:rsid w:val="000B3081"/>
    <w:rsid w:val="000B315B"/>
    <w:rsid w:val="000B426B"/>
    <w:rsid w:val="000B46C3"/>
    <w:rsid w:val="000B4CF4"/>
    <w:rsid w:val="000B4D2C"/>
    <w:rsid w:val="000C0A62"/>
    <w:rsid w:val="000C1214"/>
    <w:rsid w:val="000C133D"/>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514"/>
    <w:rsid w:val="000F1A8F"/>
    <w:rsid w:val="000F3E8A"/>
    <w:rsid w:val="000F7156"/>
    <w:rsid w:val="00100317"/>
    <w:rsid w:val="00100E02"/>
    <w:rsid w:val="001018D4"/>
    <w:rsid w:val="001043F7"/>
    <w:rsid w:val="00104A4C"/>
    <w:rsid w:val="00106A1B"/>
    <w:rsid w:val="00106C88"/>
    <w:rsid w:val="00106EBA"/>
    <w:rsid w:val="00107C78"/>
    <w:rsid w:val="00110F12"/>
    <w:rsid w:val="00111F2B"/>
    <w:rsid w:val="001139F1"/>
    <w:rsid w:val="00117C4D"/>
    <w:rsid w:val="00123172"/>
    <w:rsid w:val="00123EE5"/>
    <w:rsid w:val="001255A3"/>
    <w:rsid w:val="00125E79"/>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6124C"/>
    <w:rsid w:val="00161FE0"/>
    <w:rsid w:val="00162A2E"/>
    <w:rsid w:val="00162B91"/>
    <w:rsid w:val="0016444D"/>
    <w:rsid w:val="001656D3"/>
    <w:rsid w:val="00166323"/>
    <w:rsid w:val="00172371"/>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5BEA"/>
    <w:rsid w:val="001C1B95"/>
    <w:rsid w:val="001C4E9A"/>
    <w:rsid w:val="001C5139"/>
    <w:rsid w:val="001D273F"/>
    <w:rsid w:val="001D5009"/>
    <w:rsid w:val="001D5D17"/>
    <w:rsid w:val="001D6164"/>
    <w:rsid w:val="001D741D"/>
    <w:rsid w:val="001E3077"/>
    <w:rsid w:val="001E393F"/>
    <w:rsid w:val="001E3ECC"/>
    <w:rsid w:val="001E4A54"/>
    <w:rsid w:val="001E5F21"/>
    <w:rsid w:val="001E63B1"/>
    <w:rsid w:val="001E7980"/>
    <w:rsid w:val="001F023B"/>
    <w:rsid w:val="001F3423"/>
    <w:rsid w:val="001F5EE4"/>
    <w:rsid w:val="001F6077"/>
    <w:rsid w:val="002012C2"/>
    <w:rsid w:val="002022BF"/>
    <w:rsid w:val="002027D6"/>
    <w:rsid w:val="00202EF5"/>
    <w:rsid w:val="00202EFE"/>
    <w:rsid w:val="002048FF"/>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F"/>
    <w:rsid w:val="002303FB"/>
    <w:rsid w:val="002349F0"/>
    <w:rsid w:val="0023513C"/>
    <w:rsid w:val="00235A66"/>
    <w:rsid w:val="00236317"/>
    <w:rsid w:val="00236888"/>
    <w:rsid w:val="002412AE"/>
    <w:rsid w:val="00241508"/>
    <w:rsid w:val="00244C6A"/>
    <w:rsid w:val="002477DE"/>
    <w:rsid w:val="00250871"/>
    <w:rsid w:val="00250969"/>
    <w:rsid w:val="00251508"/>
    <w:rsid w:val="00251CE0"/>
    <w:rsid w:val="0025376C"/>
    <w:rsid w:val="002541E7"/>
    <w:rsid w:val="002550E0"/>
    <w:rsid w:val="00255998"/>
    <w:rsid w:val="00256A25"/>
    <w:rsid w:val="002579D1"/>
    <w:rsid w:val="00257E7C"/>
    <w:rsid w:val="0026086D"/>
    <w:rsid w:val="00260BD7"/>
    <w:rsid w:val="00261AE1"/>
    <w:rsid w:val="002643FB"/>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3EB4"/>
    <w:rsid w:val="002B5126"/>
    <w:rsid w:val="002B524B"/>
    <w:rsid w:val="002B6EEA"/>
    <w:rsid w:val="002B7775"/>
    <w:rsid w:val="002C06AA"/>
    <w:rsid w:val="002C2B20"/>
    <w:rsid w:val="002C7B93"/>
    <w:rsid w:val="002D32A3"/>
    <w:rsid w:val="002D4180"/>
    <w:rsid w:val="002D4254"/>
    <w:rsid w:val="002D7626"/>
    <w:rsid w:val="002E0C15"/>
    <w:rsid w:val="002E55D2"/>
    <w:rsid w:val="002F27DD"/>
    <w:rsid w:val="002F2DFF"/>
    <w:rsid w:val="002F3229"/>
    <w:rsid w:val="002F381E"/>
    <w:rsid w:val="002F4E8F"/>
    <w:rsid w:val="002F57FC"/>
    <w:rsid w:val="002F6EEA"/>
    <w:rsid w:val="00302C76"/>
    <w:rsid w:val="003037EA"/>
    <w:rsid w:val="00303ABB"/>
    <w:rsid w:val="003057FA"/>
    <w:rsid w:val="00305837"/>
    <w:rsid w:val="00305EAC"/>
    <w:rsid w:val="00310CD9"/>
    <w:rsid w:val="003145F3"/>
    <w:rsid w:val="003154A6"/>
    <w:rsid w:val="003160B4"/>
    <w:rsid w:val="00316930"/>
    <w:rsid w:val="00320CD9"/>
    <w:rsid w:val="0032543B"/>
    <w:rsid w:val="0032587B"/>
    <w:rsid w:val="0032765C"/>
    <w:rsid w:val="00330012"/>
    <w:rsid w:val="00331196"/>
    <w:rsid w:val="00334E4D"/>
    <w:rsid w:val="00336709"/>
    <w:rsid w:val="00336CA2"/>
    <w:rsid w:val="003411B6"/>
    <w:rsid w:val="00342D82"/>
    <w:rsid w:val="003452D1"/>
    <w:rsid w:val="00347AF7"/>
    <w:rsid w:val="003547E2"/>
    <w:rsid w:val="00354B82"/>
    <w:rsid w:val="00354CBD"/>
    <w:rsid w:val="00354ED5"/>
    <w:rsid w:val="00355E2D"/>
    <w:rsid w:val="00357A87"/>
    <w:rsid w:val="0036161D"/>
    <w:rsid w:val="0036319C"/>
    <w:rsid w:val="003646AE"/>
    <w:rsid w:val="00364B58"/>
    <w:rsid w:val="00364E14"/>
    <w:rsid w:val="0036539C"/>
    <w:rsid w:val="00365B4B"/>
    <w:rsid w:val="00367188"/>
    <w:rsid w:val="00367D3F"/>
    <w:rsid w:val="00371900"/>
    <w:rsid w:val="00371981"/>
    <w:rsid w:val="00372E14"/>
    <w:rsid w:val="0037347C"/>
    <w:rsid w:val="00373E23"/>
    <w:rsid w:val="00376318"/>
    <w:rsid w:val="003765D8"/>
    <w:rsid w:val="00377490"/>
    <w:rsid w:val="00380717"/>
    <w:rsid w:val="00386CBB"/>
    <w:rsid w:val="00386CDA"/>
    <w:rsid w:val="00387B71"/>
    <w:rsid w:val="003926B2"/>
    <w:rsid w:val="00394153"/>
    <w:rsid w:val="003949D0"/>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4F12"/>
    <w:rsid w:val="004065DC"/>
    <w:rsid w:val="004104A2"/>
    <w:rsid w:val="004108CB"/>
    <w:rsid w:val="00411BBF"/>
    <w:rsid w:val="00411FDD"/>
    <w:rsid w:val="0041308F"/>
    <w:rsid w:val="00414948"/>
    <w:rsid w:val="0041674F"/>
    <w:rsid w:val="00422F89"/>
    <w:rsid w:val="004232B4"/>
    <w:rsid w:val="00425FA3"/>
    <w:rsid w:val="00430169"/>
    <w:rsid w:val="00431CD5"/>
    <w:rsid w:val="0043299D"/>
    <w:rsid w:val="00432C2E"/>
    <w:rsid w:val="0043551D"/>
    <w:rsid w:val="0043716E"/>
    <w:rsid w:val="004372D4"/>
    <w:rsid w:val="004407B8"/>
    <w:rsid w:val="00442B36"/>
    <w:rsid w:val="00446C31"/>
    <w:rsid w:val="004473B0"/>
    <w:rsid w:val="00450CF6"/>
    <w:rsid w:val="004520BF"/>
    <w:rsid w:val="004533C5"/>
    <w:rsid w:val="004546FE"/>
    <w:rsid w:val="0045476E"/>
    <w:rsid w:val="00454A61"/>
    <w:rsid w:val="00460F5C"/>
    <w:rsid w:val="00461FE2"/>
    <w:rsid w:val="00465049"/>
    <w:rsid w:val="004667F4"/>
    <w:rsid w:val="004706BF"/>
    <w:rsid w:val="00471650"/>
    <w:rsid w:val="00471C64"/>
    <w:rsid w:val="00472215"/>
    <w:rsid w:val="00475188"/>
    <w:rsid w:val="0047540B"/>
    <w:rsid w:val="00475F73"/>
    <w:rsid w:val="00476B28"/>
    <w:rsid w:val="00477CFB"/>
    <w:rsid w:val="00481FB8"/>
    <w:rsid w:val="004824F9"/>
    <w:rsid w:val="0048269D"/>
    <w:rsid w:val="00486FF4"/>
    <w:rsid w:val="00487D0F"/>
    <w:rsid w:val="004915F7"/>
    <w:rsid w:val="00492928"/>
    <w:rsid w:val="0049551F"/>
    <w:rsid w:val="0049599F"/>
    <w:rsid w:val="00495B76"/>
    <w:rsid w:val="004A2CAA"/>
    <w:rsid w:val="004A4C12"/>
    <w:rsid w:val="004A777C"/>
    <w:rsid w:val="004B01B9"/>
    <w:rsid w:val="004B3AE9"/>
    <w:rsid w:val="004B4CA0"/>
    <w:rsid w:val="004B711E"/>
    <w:rsid w:val="004C02E6"/>
    <w:rsid w:val="004C129C"/>
    <w:rsid w:val="004C17FC"/>
    <w:rsid w:val="004C49B1"/>
    <w:rsid w:val="004C4D83"/>
    <w:rsid w:val="004C6450"/>
    <w:rsid w:val="004C6C8F"/>
    <w:rsid w:val="004D06E6"/>
    <w:rsid w:val="004D13D8"/>
    <w:rsid w:val="004D1B5C"/>
    <w:rsid w:val="004D21FB"/>
    <w:rsid w:val="004D2F23"/>
    <w:rsid w:val="004D37D8"/>
    <w:rsid w:val="004D6AF5"/>
    <w:rsid w:val="004D7022"/>
    <w:rsid w:val="004E02CA"/>
    <w:rsid w:val="004E1649"/>
    <w:rsid w:val="004E35BD"/>
    <w:rsid w:val="004E4332"/>
    <w:rsid w:val="004E53C8"/>
    <w:rsid w:val="004E5CD6"/>
    <w:rsid w:val="004E6C39"/>
    <w:rsid w:val="004E7CF4"/>
    <w:rsid w:val="004F130F"/>
    <w:rsid w:val="004F2ECC"/>
    <w:rsid w:val="004F35F7"/>
    <w:rsid w:val="004F47DC"/>
    <w:rsid w:val="004F5B5A"/>
    <w:rsid w:val="00500939"/>
    <w:rsid w:val="00502783"/>
    <w:rsid w:val="00511A45"/>
    <w:rsid w:val="00514D23"/>
    <w:rsid w:val="00515651"/>
    <w:rsid w:val="00515D9A"/>
    <w:rsid w:val="0052020D"/>
    <w:rsid w:val="00520C68"/>
    <w:rsid w:val="00520EBD"/>
    <w:rsid w:val="00521A8B"/>
    <w:rsid w:val="00522571"/>
    <w:rsid w:val="00522645"/>
    <w:rsid w:val="005247B8"/>
    <w:rsid w:val="00527AB3"/>
    <w:rsid w:val="005316CA"/>
    <w:rsid w:val="005347B6"/>
    <w:rsid w:val="00535671"/>
    <w:rsid w:val="00536330"/>
    <w:rsid w:val="00537976"/>
    <w:rsid w:val="00543E77"/>
    <w:rsid w:val="00545737"/>
    <w:rsid w:val="00546B8B"/>
    <w:rsid w:val="0054721D"/>
    <w:rsid w:val="0055049A"/>
    <w:rsid w:val="0055093B"/>
    <w:rsid w:val="00551E66"/>
    <w:rsid w:val="00552B6F"/>
    <w:rsid w:val="00554662"/>
    <w:rsid w:val="005568E3"/>
    <w:rsid w:val="00557CB1"/>
    <w:rsid w:val="00557EAC"/>
    <w:rsid w:val="005622CC"/>
    <w:rsid w:val="005638FC"/>
    <w:rsid w:val="00565D7B"/>
    <w:rsid w:val="0056622C"/>
    <w:rsid w:val="00566CA7"/>
    <w:rsid w:val="00571968"/>
    <w:rsid w:val="00574900"/>
    <w:rsid w:val="005759B7"/>
    <w:rsid w:val="00576A7F"/>
    <w:rsid w:val="00586806"/>
    <w:rsid w:val="00590022"/>
    <w:rsid w:val="0059017F"/>
    <w:rsid w:val="005927A1"/>
    <w:rsid w:val="00592D6E"/>
    <w:rsid w:val="00593B05"/>
    <w:rsid w:val="00594557"/>
    <w:rsid w:val="00597889"/>
    <w:rsid w:val="00597958"/>
    <w:rsid w:val="005A0433"/>
    <w:rsid w:val="005A0B90"/>
    <w:rsid w:val="005A3FDF"/>
    <w:rsid w:val="005A468E"/>
    <w:rsid w:val="005A7DEB"/>
    <w:rsid w:val="005B0B1E"/>
    <w:rsid w:val="005B0C39"/>
    <w:rsid w:val="005B27F2"/>
    <w:rsid w:val="005B5BBB"/>
    <w:rsid w:val="005B6122"/>
    <w:rsid w:val="005B6FC8"/>
    <w:rsid w:val="005B703B"/>
    <w:rsid w:val="005C271C"/>
    <w:rsid w:val="005C28D1"/>
    <w:rsid w:val="005C59C1"/>
    <w:rsid w:val="005C7518"/>
    <w:rsid w:val="005D6CCC"/>
    <w:rsid w:val="005D7411"/>
    <w:rsid w:val="005E03A2"/>
    <w:rsid w:val="005E3710"/>
    <w:rsid w:val="005E3966"/>
    <w:rsid w:val="005E3B73"/>
    <w:rsid w:val="005E461A"/>
    <w:rsid w:val="005E4F10"/>
    <w:rsid w:val="005E612F"/>
    <w:rsid w:val="005E7369"/>
    <w:rsid w:val="005E7653"/>
    <w:rsid w:val="005F176E"/>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3BBF"/>
    <w:rsid w:val="00674C22"/>
    <w:rsid w:val="00675571"/>
    <w:rsid w:val="0067634A"/>
    <w:rsid w:val="00676E85"/>
    <w:rsid w:val="00677D55"/>
    <w:rsid w:val="00677D5F"/>
    <w:rsid w:val="0068036C"/>
    <w:rsid w:val="006805ED"/>
    <w:rsid w:val="0068234B"/>
    <w:rsid w:val="00682D40"/>
    <w:rsid w:val="0068318B"/>
    <w:rsid w:val="006832CD"/>
    <w:rsid w:val="00685B5D"/>
    <w:rsid w:val="0068607B"/>
    <w:rsid w:val="006902DE"/>
    <w:rsid w:val="0069032F"/>
    <w:rsid w:val="00690D05"/>
    <w:rsid w:val="006910A4"/>
    <w:rsid w:val="0069184A"/>
    <w:rsid w:val="00692E7C"/>
    <w:rsid w:val="00695679"/>
    <w:rsid w:val="006A05EE"/>
    <w:rsid w:val="006A1C64"/>
    <w:rsid w:val="006A1EDF"/>
    <w:rsid w:val="006A29BE"/>
    <w:rsid w:val="006A40DF"/>
    <w:rsid w:val="006A41BB"/>
    <w:rsid w:val="006A43C7"/>
    <w:rsid w:val="006A5AF8"/>
    <w:rsid w:val="006A746A"/>
    <w:rsid w:val="006B0732"/>
    <w:rsid w:val="006B20B5"/>
    <w:rsid w:val="006B40F6"/>
    <w:rsid w:val="006B4CFB"/>
    <w:rsid w:val="006B5012"/>
    <w:rsid w:val="006C02D3"/>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D4D"/>
    <w:rsid w:val="00700E37"/>
    <w:rsid w:val="00702628"/>
    <w:rsid w:val="00703B18"/>
    <w:rsid w:val="00704C27"/>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0AB"/>
    <w:rsid w:val="0074139F"/>
    <w:rsid w:val="007429E6"/>
    <w:rsid w:val="0074363F"/>
    <w:rsid w:val="00743659"/>
    <w:rsid w:val="007452D8"/>
    <w:rsid w:val="00747578"/>
    <w:rsid w:val="007476FA"/>
    <w:rsid w:val="0075018C"/>
    <w:rsid w:val="007508B1"/>
    <w:rsid w:val="00750F8B"/>
    <w:rsid w:val="007518D5"/>
    <w:rsid w:val="00751AEA"/>
    <w:rsid w:val="007548F8"/>
    <w:rsid w:val="00754FF5"/>
    <w:rsid w:val="00755B26"/>
    <w:rsid w:val="00756C89"/>
    <w:rsid w:val="007575A2"/>
    <w:rsid w:val="0076066E"/>
    <w:rsid w:val="00760D79"/>
    <w:rsid w:val="0076273B"/>
    <w:rsid w:val="007658C2"/>
    <w:rsid w:val="00765CF3"/>
    <w:rsid w:val="00766428"/>
    <w:rsid w:val="00767D7C"/>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44A"/>
    <w:rsid w:val="007B1AF7"/>
    <w:rsid w:val="007B29EA"/>
    <w:rsid w:val="007B2A05"/>
    <w:rsid w:val="007B2AD5"/>
    <w:rsid w:val="007B3161"/>
    <w:rsid w:val="007B61CC"/>
    <w:rsid w:val="007C5FE0"/>
    <w:rsid w:val="007C6660"/>
    <w:rsid w:val="007C7BDC"/>
    <w:rsid w:val="007D016B"/>
    <w:rsid w:val="007D36C3"/>
    <w:rsid w:val="007D37B4"/>
    <w:rsid w:val="007D677B"/>
    <w:rsid w:val="007D757B"/>
    <w:rsid w:val="007E0BC1"/>
    <w:rsid w:val="007E127C"/>
    <w:rsid w:val="007E14ED"/>
    <w:rsid w:val="007E2631"/>
    <w:rsid w:val="007E4981"/>
    <w:rsid w:val="007E5282"/>
    <w:rsid w:val="007E54E6"/>
    <w:rsid w:val="007E5EA1"/>
    <w:rsid w:val="007F093B"/>
    <w:rsid w:val="007F0AB0"/>
    <w:rsid w:val="007F1F51"/>
    <w:rsid w:val="007F2AC2"/>
    <w:rsid w:val="007F595F"/>
    <w:rsid w:val="007F5F94"/>
    <w:rsid w:val="007F626A"/>
    <w:rsid w:val="007F76F6"/>
    <w:rsid w:val="00800FD2"/>
    <w:rsid w:val="00801F56"/>
    <w:rsid w:val="00803598"/>
    <w:rsid w:val="008035FF"/>
    <w:rsid w:val="008140EF"/>
    <w:rsid w:val="008156A3"/>
    <w:rsid w:val="00815E9C"/>
    <w:rsid w:val="00816365"/>
    <w:rsid w:val="00816755"/>
    <w:rsid w:val="008167B4"/>
    <w:rsid w:val="00817362"/>
    <w:rsid w:val="00817D38"/>
    <w:rsid w:val="008204FF"/>
    <w:rsid w:val="00820D01"/>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733D5"/>
    <w:rsid w:val="00873B5E"/>
    <w:rsid w:val="00874EE7"/>
    <w:rsid w:val="008751F8"/>
    <w:rsid w:val="00875972"/>
    <w:rsid w:val="00876479"/>
    <w:rsid w:val="00876D47"/>
    <w:rsid w:val="0087712D"/>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C8B"/>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D2099"/>
    <w:rsid w:val="008D2757"/>
    <w:rsid w:val="008D3C14"/>
    <w:rsid w:val="008D437D"/>
    <w:rsid w:val="008D4815"/>
    <w:rsid w:val="008E067C"/>
    <w:rsid w:val="008E5056"/>
    <w:rsid w:val="008E5F32"/>
    <w:rsid w:val="008F25AF"/>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1A58"/>
    <w:rsid w:val="00922730"/>
    <w:rsid w:val="00923771"/>
    <w:rsid w:val="009243E5"/>
    <w:rsid w:val="00931769"/>
    <w:rsid w:val="00932930"/>
    <w:rsid w:val="00933416"/>
    <w:rsid w:val="00933919"/>
    <w:rsid w:val="009351AF"/>
    <w:rsid w:val="00936718"/>
    <w:rsid w:val="00937282"/>
    <w:rsid w:val="00937422"/>
    <w:rsid w:val="009406AB"/>
    <w:rsid w:val="00941E46"/>
    <w:rsid w:val="00943F1B"/>
    <w:rsid w:val="0094407B"/>
    <w:rsid w:val="00945974"/>
    <w:rsid w:val="009467BB"/>
    <w:rsid w:val="00952FC9"/>
    <w:rsid w:val="009552FD"/>
    <w:rsid w:val="0095649D"/>
    <w:rsid w:val="00956AD7"/>
    <w:rsid w:val="00956F1C"/>
    <w:rsid w:val="00961019"/>
    <w:rsid w:val="009610ED"/>
    <w:rsid w:val="00961F23"/>
    <w:rsid w:val="0096264C"/>
    <w:rsid w:val="009638A6"/>
    <w:rsid w:val="009646B1"/>
    <w:rsid w:val="0096473B"/>
    <w:rsid w:val="00967156"/>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284E"/>
    <w:rsid w:val="009C2BAA"/>
    <w:rsid w:val="009C46DE"/>
    <w:rsid w:val="009C55B9"/>
    <w:rsid w:val="009C6278"/>
    <w:rsid w:val="009D0596"/>
    <w:rsid w:val="009D0CE8"/>
    <w:rsid w:val="009D42D2"/>
    <w:rsid w:val="009D512C"/>
    <w:rsid w:val="009D78F2"/>
    <w:rsid w:val="009E041B"/>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38"/>
    <w:rsid w:val="00A02D74"/>
    <w:rsid w:val="00A03A46"/>
    <w:rsid w:val="00A046B2"/>
    <w:rsid w:val="00A07864"/>
    <w:rsid w:val="00A1249F"/>
    <w:rsid w:val="00A1456D"/>
    <w:rsid w:val="00A17C43"/>
    <w:rsid w:val="00A22537"/>
    <w:rsid w:val="00A23BBE"/>
    <w:rsid w:val="00A252A2"/>
    <w:rsid w:val="00A266ED"/>
    <w:rsid w:val="00A303AA"/>
    <w:rsid w:val="00A307EA"/>
    <w:rsid w:val="00A31B2F"/>
    <w:rsid w:val="00A32769"/>
    <w:rsid w:val="00A32AD0"/>
    <w:rsid w:val="00A338A0"/>
    <w:rsid w:val="00A37417"/>
    <w:rsid w:val="00A40B0D"/>
    <w:rsid w:val="00A415AE"/>
    <w:rsid w:val="00A436CF"/>
    <w:rsid w:val="00A44716"/>
    <w:rsid w:val="00A45A12"/>
    <w:rsid w:val="00A4719D"/>
    <w:rsid w:val="00A543BC"/>
    <w:rsid w:val="00A543D9"/>
    <w:rsid w:val="00A56F7F"/>
    <w:rsid w:val="00A6013C"/>
    <w:rsid w:val="00A61977"/>
    <w:rsid w:val="00A62323"/>
    <w:rsid w:val="00A62ACF"/>
    <w:rsid w:val="00A67100"/>
    <w:rsid w:val="00A7069D"/>
    <w:rsid w:val="00A754A0"/>
    <w:rsid w:val="00A75FED"/>
    <w:rsid w:val="00A87630"/>
    <w:rsid w:val="00A94142"/>
    <w:rsid w:val="00AA0F3C"/>
    <w:rsid w:val="00AA4377"/>
    <w:rsid w:val="00AA4543"/>
    <w:rsid w:val="00AA6DAE"/>
    <w:rsid w:val="00AA6E97"/>
    <w:rsid w:val="00AB0B70"/>
    <w:rsid w:val="00AB1028"/>
    <w:rsid w:val="00AB1BE9"/>
    <w:rsid w:val="00AB24DA"/>
    <w:rsid w:val="00AB26A4"/>
    <w:rsid w:val="00AC156A"/>
    <w:rsid w:val="00AC4B61"/>
    <w:rsid w:val="00AC5424"/>
    <w:rsid w:val="00AC6296"/>
    <w:rsid w:val="00AD057E"/>
    <w:rsid w:val="00AD0BBA"/>
    <w:rsid w:val="00AD0DFA"/>
    <w:rsid w:val="00AD2874"/>
    <w:rsid w:val="00AD2A00"/>
    <w:rsid w:val="00AD3D60"/>
    <w:rsid w:val="00AD53F4"/>
    <w:rsid w:val="00AD6549"/>
    <w:rsid w:val="00AD7256"/>
    <w:rsid w:val="00AE1DDD"/>
    <w:rsid w:val="00AE2D0B"/>
    <w:rsid w:val="00AE5260"/>
    <w:rsid w:val="00AE5E7F"/>
    <w:rsid w:val="00AE6ED6"/>
    <w:rsid w:val="00AF310D"/>
    <w:rsid w:val="00AF75C8"/>
    <w:rsid w:val="00B01ED9"/>
    <w:rsid w:val="00B03238"/>
    <w:rsid w:val="00B04D00"/>
    <w:rsid w:val="00B05D29"/>
    <w:rsid w:val="00B05DD5"/>
    <w:rsid w:val="00B070EA"/>
    <w:rsid w:val="00B10930"/>
    <w:rsid w:val="00B1161E"/>
    <w:rsid w:val="00B1250E"/>
    <w:rsid w:val="00B13051"/>
    <w:rsid w:val="00B13E18"/>
    <w:rsid w:val="00B16562"/>
    <w:rsid w:val="00B176A6"/>
    <w:rsid w:val="00B177F9"/>
    <w:rsid w:val="00B2013E"/>
    <w:rsid w:val="00B20997"/>
    <w:rsid w:val="00B23236"/>
    <w:rsid w:val="00B23BBE"/>
    <w:rsid w:val="00B31214"/>
    <w:rsid w:val="00B31411"/>
    <w:rsid w:val="00B3237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968"/>
    <w:rsid w:val="00B7509E"/>
    <w:rsid w:val="00B75DA6"/>
    <w:rsid w:val="00B81C27"/>
    <w:rsid w:val="00B84119"/>
    <w:rsid w:val="00B85ABD"/>
    <w:rsid w:val="00B85BE5"/>
    <w:rsid w:val="00B86644"/>
    <w:rsid w:val="00B8744C"/>
    <w:rsid w:val="00B874A7"/>
    <w:rsid w:val="00B90E03"/>
    <w:rsid w:val="00B913D2"/>
    <w:rsid w:val="00B9153C"/>
    <w:rsid w:val="00B929C5"/>
    <w:rsid w:val="00B92A4D"/>
    <w:rsid w:val="00B92D12"/>
    <w:rsid w:val="00B95213"/>
    <w:rsid w:val="00B95446"/>
    <w:rsid w:val="00B963A3"/>
    <w:rsid w:val="00B96CA9"/>
    <w:rsid w:val="00BA11B8"/>
    <w:rsid w:val="00BA44B9"/>
    <w:rsid w:val="00BA5FF6"/>
    <w:rsid w:val="00BA744F"/>
    <w:rsid w:val="00BB1587"/>
    <w:rsid w:val="00BB271E"/>
    <w:rsid w:val="00BB41BC"/>
    <w:rsid w:val="00BB68BC"/>
    <w:rsid w:val="00BC11DD"/>
    <w:rsid w:val="00BC2245"/>
    <w:rsid w:val="00BD030A"/>
    <w:rsid w:val="00BD1FC6"/>
    <w:rsid w:val="00BD7AE1"/>
    <w:rsid w:val="00BD7D2A"/>
    <w:rsid w:val="00BD7DAD"/>
    <w:rsid w:val="00BE2CFB"/>
    <w:rsid w:val="00BE3ED2"/>
    <w:rsid w:val="00BE43FF"/>
    <w:rsid w:val="00BE4886"/>
    <w:rsid w:val="00BE5D55"/>
    <w:rsid w:val="00BE61B7"/>
    <w:rsid w:val="00BE7BAD"/>
    <w:rsid w:val="00BE7EB8"/>
    <w:rsid w:val="00BF1383"/>
    <w:rsid w:val="00BF3A6F"/>
    <w:rsid w:val="00BF53FD"/>
    <w:rsid w:val="00BF5BF6"/>
    <w:rsid w:val="00BF5D17"/>
    <w:rsid w:val="00BF6C2A"/>
    <w:rsid w:val="00C0092E"/>
    <w:rsid w:val="00C009CF"/>
    <w:rsid w:val="00C0494B"/>
    <w:rsid w:val="00C0522F"/>
    <w:rsid w:val="00C05D48"/>
    <w:rsid w:val="00C066D4"/>
    <w:rsid w:val="00C07A01"/>
    <w:rsid w:val="00C11590"/>
    <w:rsid w:val="00C134D5"/>
    <w:rsid w:val="00C17101"/>
    <w:rsid w:val="00C17480"/>
    <w:rsid w:val="00C17F4D"/>
    <w:rsid w:val="00C20554"/>
    <w:rsid w:val="00C21A05"/>
    <w:rsid w:val="00C22EED"/>
    <w:rsid w:val="00C24C18"/>
    <w:rsid w:val="00C2792F"/>
    <w:rsid w:val="00C27BD7"/>
    <w:rsid w:val="00C33338"/>
    <w:rsid w:val="00C3527D"/>
    <w:rsid w:val="00C363B1"/>
    <w:rsid w:val="00C36D40"/>
    <w:rsid w:val="00C37ACB"/>
    <w:rsid w:val="00C4273E"/>
    <w:rsid w:val="00C42B25"/>
    <w:rsid w:val="00C431A2"/>
    <w:rsid w:val="00C44345"/>
    <w:rsid w:val="00C44F39"/>
    <w:rsid w:val="00C51072"/>
    <w:rsid w:val="00C523E0"/>
    <w:rsid w:val="00C555F6"/>
    <w:rsid w:val="00C5614F"/>
    <w:rsid w:val="00C56796"/>
    <w:rsid w:val="00C604DE"/>
    <w:rsid w:val="00C63540"/>
    <w:rsid w:val="00C6359E"/>
    <w:rsid w:val="00C64B14"/>
    <w:rsid w:val="00C70599"/>
    <w:rsid w:val="00C71470"/>
    <w:rsid w:val="00C71E31"/>
    <w:rsid w:val="00C7425D"/>
    <w:rsid w:val="00C74F1F"/>
    <w:rsid w:val="00C757D5"/>
    <w:rsid w:val="00C767B9"/>
    <w:rsid w:val="00C768A4"/>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5308"/>
    <w:rsid w:val="00CA6912"/>
    <w:rsid w:val="00CA6D32"/>
    <w:rsid w:val="00CB04D4"/>
    <w:rsid w:val="00CB2EA7"/>
    <w:rsid w:val="00CB3771"/>
    <w:rsid w:val="00CB569F"/>
    <w:rsid w:val="00CB57AD"/>
    <w:rsid w:val="00CB6237"/>
    <w:rsid w:val="00CC3696"/>
    <w:rsid w:val="00CC5746"/>
    <w:rsid w:val="00CC591F"/>
    <w:rsid w:val="00CC6141"/>
    <w:rsid w:val="00CC78CD"/>
    <w:rsid w:val="00CD030A"/>
    <w:rsid w:val="00CD0C2D"/>
    <w:rsid w:val="00CD2634"/>
    <w:rsid w:val="00CD3026"/>
    <w:rsid w:val="00CD450E"/>
    <w:rsid w:val="00CD6E7B"/>
    <w:rsid w:val="00CE346B"/>
    <w:rsid w:val="00CE3AD2"/>
    <w:rsid w:val="00CE44E4"/>
    <w:rsid w:val="00CE62A7"/>
    <w:rsid w:val="00CF00D9"/>
    <w:rsid w:val="00CF0141"/>
    <w:rsid w:val="00CF10FC"/>
    <w:rsid w:val="00CF1E60"/>
    <w:rsid w:val="00CF37A7"/>
    <w:rsid w:val="00CF5B30"/>
    <w:rsid w:val="00D020CF"/>
    <w:rsid w:val="00D04DA9"/>
    <w:rsid w:val="00D10417"/>
    <w:rsid w:val="00D10889"/>
    <w:rsid w:val="00D1107D"/>
    <w:rsid w:val="00D128CC"/>
    <w:rsid w:val="00D13989"/>
    <w:rsid w:val="00D1531A"/>
    <w:rsid w:val="00D15F06"/>
    <w:rsid w:val="00D21273"/>
    <w:rsid w:val="00D2181D"/>
    <w:rsid w:val="00D22117"/>
    <w:rsid w:val="00D236D2"/>
    <w:rsid w:val="00D23908"/>
    <w:rsid w:val="00D25227"/>
    <w:rsid w:val="00D26E96"/>
    <w:rsid w:val="00D301BE"/>
    <w:rsid w:val="00D3190C"/>
    <w:rsid w:val="00D33B00"/>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31F9"/>
    <w:rsid w:val="00D84782"/>
    <w:rsid w:val="00D84853"/>
    <w:rsid w:val="00D90665"/>
    <w:rsid w:val="00D91BC9"/>
    <w:rsid w:val="00D930F4"/>
    <w:rsid w:val="00D93BE1"/>
    <w:rsid w:val="00D94BF8"/>
    <w:rsid w:val="00D9589B"/>
    <w:rsid w:val="00D96B6D"/>
    <w:rsid w:val="00D96E65"/>
    <w:rsid w:val="00D97E28"/>
    <w:rsid w:val="00DA13BC"/>
    <w:rsid w:val="00DA2F86"/>
    <w:rsid w:val="00DA52A9"/>
    <w:rsid w:val="00DB0785"/>
    <w:rsid w:val="00DB199F"/>
    <w:rsid w:val="00DC1B53"/>
    <w:rsid w:val="00DC317B"/>
    <w:rsid w:val="00DC4475"/>
    <w:rsid w:val="00DC5957"/>
    <w:rsid w:val="00DC6AF2"/>
    <w:rsid w:val="00DD089C"/>
    <w:rsid w:val="00DD294B"/>
    <w:rsid w:val="00DD430D"/>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6AB"/>
    <w:rsid w:val="00DF7899"/>
    <w:rsid w:val="00E01E28"/>
    <w:rsid w:val="00E0214C"/>
    <w:rsid w:val="00E02270"/>
    <w:rsid w:val="00E02EC9"/>
    <w:rsid w:val="00E0308B"/>
    <w:rsid w:val="00E062D4"/>
    <w:rsid w:val="00E07EF3"/>
    <w:rsid w:val="00E10155"/>
    <w:rsid w:val="00E121DB"/>
    <w:rsid w:val="00E1450E"/>
    <w:rsid w:val="00E14BF3"/>
    <w:rsid w:val="00E15AF1"/>
    <w:rsid w:val="00E21419"/>
    <w:rsid w:val="00E21A53"/>
    <w:rsid w:val="00E22032"/>
    <w:rsid w:val="00E23748"/>
    <w:rsid w:val="00E238C5"/>
    <w:rsid w:val="00E23A5A"/>
    <w:rsid w:val="00E2613C"/>
    <w:rsid w:val="00E26E03"/>
    <w:rsid w:val="00E26E80"/>
    <w:rsid w:val="00E348E1"/>
    <w:rsid w:val="00E34E67"/>
    <w:rsid w:val="00E3777D"/>
    <w:rsid w:val="00E411A0"/>
    <w:rsid w:val="00E44E08"/>
    <w:rsid w:val="00E5198A"/>
    <w:rsid w:val="00E531F3"/>
    <w:rsid w:val="00E53809"/>
    <w:rsid w:val="00E53A7E"/>
    <w:rsid w:val="00E543C2"/>
    <w:rsid w:val="00E55A3F"/>
    <w:rsid w:val="00E571F4"/>
    <w:rsid w:val="00E57CED"/>
    <w:rsid w:val="00E60B9D"/>
    <w:rsid w:val="00E6104A"/>
    <w:rsid w:val="00E62987"/>
    <w:rsid w:val="00E6397F"/>
    <w:rsid w:val="00E64524"/>
    <w:rsid w:val="00E65885"/>
    <w:rsid w:val="00E660EF"/>
    <w:rsid w:val="00E66A31"/>
    <w:rsid w:val="00E670A1"/>
    <w:rsid w:val="00E70C2F"/>
    <w:rsid w:val="00E7189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7925"/>
    <w:rsid w:val="00ED020F"/>
    <w:rsid w:val="00ED1A43"/>
    <w:rsid w:val="00ED1CDF"/>
    <w:rsid w:val="00ED267B"/>
    <w:rsid w:val="00ED41F6"/>
    <w:rsid w:val="00ED732E"/>
    <w:rsid w:val="00EE0695"/>
    <w:rsid w:val="00EE1421"/>
    <w:rsid w:val="00EE1EC1"/>
    <w:rsid w:val="00EE38B1"/>
    <w:rsid w:val="00EE7E90"/>
    <w:rsid w:val="00EF05F5"/>
    <w:rsid w:val="00EF3E58"/>
    <w:rsid w:val="00EF5701"/>
    <w:rsid w:val="00EF5CFD"/>
    <w:rsid w:val="00EF730B"/>
    <w:rsid w:val="00EF7382"/>
    <w:rsid w:val="00EF7F8E"/>
    <w:rsid w:val="00F00A7E"/>
    <w:rsid w:val="00F042F6"/>
    <w:rsid w:val="00F05AF7"/>
    <w:rsid w:val="00F118F0"/>
    <w:rsid w:val="00F140BA"/>
    <w:rsid w:val="00F14BBF"/>
    <w:rsid w:val="00F1513E"/>
    <w:rsid w:val="00F173B8"/>
    <w:rsid w:val="00F176CD"/>
    <w:rsid w:val="00F20B2D"/>
    <w:rsid w:val="00F21EEE"/>
    <w:rsid w:val="00F2658F"/>
    <w:rsid w:val="00F271F2"/>
    <w:rsid w:val="00F27F04"/>
    <w:rsid w:val="00F30302"/>
    <w:rsid w:val="00F32AB2"/>
    <w:rsid w:val="00F349ED"/>
    <w:rsid w:val="00F42820"/>
    <w:rsid w:val="00F431B4"/>
    <w:rsid w:val="00F463AB"/>
    <w:rsid w:val="00F5274D"/>
    <w:rsid w:val="00F55595"/>
    <w:rsid w:val="00F55653"/>
    <w:rsid w:val="00F6093E"/>
    <w:rsid w:val="00F6309C"/>
    <w:rsid w:val="00F6441B"/>
    <w:rsid w:val="00F66A1E"/>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90F6E"/>
    <w:rsid w:val="00F917BA"/>
    <w:rsid w:val="00F9340D"/>
    <w:rsid w:val="00FA2268"/>
    <w:rsid w:val="00FA35C7"/>
    <w:rsid w:val="00FA3864"/>
    <w:rsid w:val="00FA3A99"/>
    <w:rsid w:val="00FA4375"/>
    <w:rsid w:val="00FA7ABD"/>
    <w:rsid w:val="00FB0021"/>
    <w:rsid w:val="00FB062E"/>
    <w:rsid w:val="00FB0791"/>
    <w:rsid w:val="00FB12FC"/>
    <w:rsid w:val="00FB4E63"/>
    <w:rsid w:val="00FB50D8"/>
    <w:rsid w:val="00FB529C"/>
    <w:rsid w:val="00FC091D"/>
    <w:rsid w:val="00FC0CDA"/>
    <w:rsid w:val="00FC3A30"/>
    <w:rsid w:val="00FC72AC"/>
    <w:rsid w:val="00FC78A6"/>
    <w:rsid w:val="00FD4A89"/>
    <w:rsid w:val="00FD4C02"/>
    <w:rsid w:val="00FD5DD6"/>
    <w:rsid w:val="00FD6C53"/>
    <w:rsid w:val="00FD7631"/>
    <w:rsid w:val="00FE14C4"/>
    <w:rsid w:val="00FE2ED9"/>
    <w:rsid w:val="00FE3940"/>
    <w:rsid w:val="00FE3B67"/>
    <w:rsid w:val="00FE6B70"/>
    <w:rsid w:val="00FE6BDA"/>
    <w:rsid w:val="00FE7EE6"/>
    <w:rsid w:val="00FF0052"/>
    <w:rsid w:val="00FF1A90"/>
    <w:rsid w:val="00FF2114"/>
    <w:rsid w:val="00FF36FD"/>
    <w:rsid w:val="00FF51D8"/>
    <w:rsid w:val="00FF51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8EF459A"/>
  <w15:docId w15:val="{2900EC55-7293-4035-9EA7-0C3E02C3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5049"/>
    <w:pPr>
      <w:autoSpaceDE w:val="0"/>
      <w:autoSpaceDN w:val="0"/>
      <w:adjustRightInd w:val="0"/>
      <w:spacing w:after="60"/>
      <w:jc w:val="both"/>
    </w:pPr>
    <w:rPr>
      <w:rFonts w:ascii="Arial Narrow" w:hAnsi="Arial Narrow" w:cs="ConduitITC-Light"/>
      <w:bCs/>
      <w:color w:val="000000"/>
      <w:sz w:val="22"/>
      <w:szCs w:val="22"/>
      <w:lang w:val="en-US" w:eastAsia="fr-FR"/>
    </w:rPr>
  </w:style>
  <w:style w:type="paragraph" w:styleId="Titre1">
    <w:name w:val="heading 1"/>
    <w:basedOn w:val="Normal"/>
    <w:next w:val="Normal"/>
    <w:link w:val="Titre1Car"/>
    <w:autoRedefine/>
    <w:uiPriority w:val="9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2F3229"/>
    <w:pPr>
      <w:keepNext/>
      <w:keepLines/>
      <w:numPr>
        <w:ilvl w:val="1"/>
        <w:numId w:val="31"/>
      </w:numPr>
      <w:tabs>
        <w:tab w:val="left" w:pos="540"/>
      </w:tabs>
      <w:spacing w:before="480" w:after="240"/>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ind w:left="709" w:hanging="709"/>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9"/>
    <w:rsid w:val="00767D7C"/>
    <w:rPr>
      <w:rFonts w:ascii="Arial Narrow" w:eastAsia="Calibri" w:hAnsi="Arial Narrow" w:cs="ConduitITC-Light"/>
      <w:bCs/>
      <w:color w:val="365F91"/>
      <w:sz w:val="36"/>
      <w:szCs w:val="48"/>
      <w:lang w:val="en-US" w:eastAsia="fr-FR"/>
    </w:rPr>
  </w:style>
  <w:style w:type="character" w:customStyle="1" w:styleId="Titre2Car">
    <w:name w:val="Titre 2 Car"/>
    <w:basedOn w:val="Policepardfaut"/>
    <w:link w:val="Titre2"/>
    <w:uiPriority w:val="99"/>
    <w:rsid w:val="002F3229"/>
    <w:rPr>
      <w:rFonts w:ascii="Arial Narrow" w:eastAsia="Calibri" w:hAnsi="Arial Narrow" w:cs="ConduitITC-Light"/>
      <w:b/>
      <w:color w:val="4F81BD"/>
      <w:sz w:val="30"/>
      <w:szCs w:val="26"/>
      <w:lang w:val="en-US"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en-US"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 w:type="character" w:styleId="Mentionnonrsolue">
    <w:name w:val="Unresolved Mention"/>
    <w:basedOn w:val="Policepardfaut"/>
    <w:uiPriority w:val="99"/>
    <w:semiHidden/>
    <w:unhideWhenUsed/>
    <w:rsid w:val="002F3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1288510065">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812329">
      <w:bodyDiv w:val="1"/>
      <w:marLeft w:val="0"/>
      <w:marRight w:val="0"/>
      <w:marTop w:val="0"/>
      <w:marBottom w:val="0"/>
      <w:divBdr>
        <w:top w:val="none" w:sz="0" w:space="0" w:color="auto"/>
        <w:left w:val="none" w:sz="0" w:space="0" w:color="auto"/>
        <w:bottom w:val="none" w:sz="0" w:space="0" w:color="auto"/>
        <w:right w:val="none" w:sz="0" w:space="0" w:color="auto"/>
      </w:divBdr>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s://arxiv.org/abs/1709.00029"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7.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0A6"/>
    <w:rsid w:val="0001489C"/>
    <w:rsid w:val="00017382"/>
    <w:rsid w:val="000206C4"/>
    <w:rsid w:val="00061DBF"/>
    <w:rsid w:val="00073A82"/>
    <w:rsid w:val="0009302B"/>
    <w:rsid w:val="000A112B"/>
    <w:rsid w:val="000A5270"/>
    <w:rsid w:val="000B0DED"/>
    <w:rsid w:val="000B70D2"/>
    <w:rsid w:val="000E2D51"/>
    <w:rsid w:val="001106C0"/>
    <w:rsid w:val="001128D6"/>
    <w:rsid w:val="001745C0"/>
    <w:rsid w:val="001C78B7"/>
    <w:rsid w:val="001E10F1"/>
    <w:rsid w:val="001E2BF2"/>
    <w:rsid w:val="00203D93"/>
    <w:rsid w:val="0021470C"/>
    <w:rsid w:val="00223607"/>
    <w:rsid w:val="0022606D"/>
    <w:rsid w:val="002379F0"/>
    <w:rsid w:val="002619DD"/>
    <w:rsid w:val="002722DC"/>
    <w:rsid w:val="002759DA"/>
    <w:rsid w:val="00280D5E"/>
    <w:rsid w:val="002904F0"/>
    <w:rsid w:val="0029488A"/>
    <w:rsid w:val="002E1C56"/>
    <w:rsid w:val="002E1FAB"/>
    <w:rsid w:val="00314911"/>
    <w:rsid w:val="00333563"/>
    <w:rsid w:val="00386C04"/>
    <w:rsid w:val="003A10A6"/>
    <w:rsid w:val="003A5681"/>
    <w:rsid w:val="003D6EB4"/>
    <w:rsid w:val="0040551B"/>
    <w:rsid w:val="00430018"/>
    <w:rsid w:val="0044351B"/>
    <w:rsid w:val="004441E6"/>
    <w:rsid w:val="00465562"/>
    <w:rsid w:val="004660BE"/>
    <w:rsid w:val="00467A09"/>
    <w:rsid w:val="0047016D"/>
    <w:rsid w:val="004726FE"/>
    <w:rsid w:val="004E78CF"/>
    <w:rsid w:val="004E7CE4"/>
    <w:rsid w:val="00510827"/>
    <w:rsid w:val="005326EB"/>
    <w:rsid w:val="00534B74"/>
    <w:rsid w:val="00577EBF"/>
    <w:rsid w:val="005909F5"/>
    <w:rsid w:val="005A140D"/>
    <w:rsid w:val="005B2BB9"/>
    <w:rsid w:val="0060209E"/>
    <w:rsid w:val="00603BF1"/>
    <w:rsid w:val="0062324D"/>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2440C"/>
    <w:rsid w:val="00836532"/>
    <w:rsid w:val="00844371"/>
    <w:rsid w:val="00867010"/>
    <w:rsid w:val="00871DCE"/>
    <w:rsid w:val="0088555C"/>
    <w:rsid w:val="008B200B"/>
    <w:rsid w:val="008F3B64"/>
    <w:rsid w:val="00915585"/>
    <w:rsid w:val="00915FAE"/>
    <w:rsid w:val="009169B2"/>
    <w:rsid w:val="00923D2E"/>
    <w:rsid w:val="00930A9D"/>
    <w:rsid w:val="0093300C"/>
    <w:rsid w:val="00940411"/>
    <w:rsid w:val="0096573A"/>
    <w:rsid w:val="00966AD3"/>
    <w:rsid w:val="0097446C"/>
    <w:rsid w:val="00990DB1"/>
    <w:rsid w:val="009B0361"/>
    <w:rsid w:val="009E038F"/>
    <w:rsid w:val="009E615E"/>
    <w:rsid w:val="00A05B44"/>
    <w:rsid w:val="00A6432B"/>
    <w:rsid w:val="00A814FE"/>
    <w:rsid w:val="00A85F6B"/>
    <w:rsid w:val="00A87FF9"/>
    <w:rsid w:val="00AA20BD"/>
    <w:rsid w:val="00AD377A"/>
    <w:rsid w:val="00B20A30"/>
    <w:rsid w:val="00B34BFA"/>
    <w:rsid w:val="00B5402C"/>
    <w:rsid w:val="00B60231"/>
    <w:rsid w:val="00B8320A"/>
    <w:rsid w:val="00B943BB"/>
    <w:rsid w:val="00BA4881"/>
    <w:rsid w:val="00BC01DA"/>
    <w:rsid w:val="00BD5FBE"/>
    <w:rsid w:val="00BE1BCC"/>
    <w:rsid w:val="00BF1EE6"/>
    <w:rsid w:val="00BF3905"/>
    <w:rsid w:val="00C1620D"/>
    <w:rsid w:val="00C6241D"/>
    <w:rsid w:val="00CA58D6"/>
    <w:rsid w:val="00CA6F34"/>
    <w:rsid w:val="00CB2131"/>
    <w:rsid w:val="00D047FF"/>
    <w:rsid w:val="00D4357B"/>
    <w:rsid w:val="00D64C11"/>
    <w:rsid w:val="00D80221"/>
    <w:rsid w:val="00D80E97"/>
    <w:rsid w:val="00DA204E"/>
    <w:rsid w:val="00DC3E73"/>
    <w:rsid w:val="00DE179E"/>
    <w:rsid w:val="00DE734C"/>
    <w:rsid w:val="00DF6167"/>
    <w:rsid w:val="00E02CB4"/>
    <w:rsid w:val="00E31F47"/>
    <w:rsid w:val="00E45B3E"/>
    <w:rsid w:val="00E83636"/>
    <w:rsid w:val="00EA52C9"/>
    <w:rsid w:val="00EB08A2"/>
    <w:rsid w:val="00ED44F2"/>
    <w:rsid w:val="00EE691A"/>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97A3673800DB42B7D6B8A716F4BD35" ma:contentTypeVersion="2" ma:contentTypeDescription="Crée un document." ma:contentTypeScope="" ma:versionID="ed3a292b3911116c2b2328afb970cc9b">
  <xsd:schema xmlns:xsd="http://www.w3.org/2001/XMLSchema" xmlns:xs="http://www.w3.org/2001/XMLSchema" xmlns:p="http://schemas.microsoft.com/office/2006/metadata/properties" targetNamespace="http://schemas.microsoft.com/office/2006/metadata/properties" ma:root="true" ma:fieldsID="ab09c1ba23edfaa45a5e9d385267c9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D21C5-FC99-4445-8C36-769FFCFD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DA56AE1-BC1A-46EC-A4FB-E23ADD7211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EF71A6-7E0F-4E70-B061-B582396B39A1}">
  <ds:schemaRefs>
    <ds:schemaRef ds:uri="http://schemas.microsoft.com/sharepoint/v3/contenttype/forms"/>
  </ds:schemaRefs>
</ds:datastoreItem>
</file>

<file path=customXml/itemProps4.xml><?xml version="1.0" encoding="utf-8"?>
<ds:datastoreItem xmlns:ds="http://schemas.openxmlformats.org/officeDocument/2006/customXml" ds:itemID="{19D54294-361B-4BA3-BA6B-269259B2E510}">
  <ds:schemaRefs>
    <ds:schemaRef ds:uri="http://schemas.microsoft.com/sharepoint/events"/>
  </ds:schemaRefs>
</ds:datastoreItem>
</file>

<file path=customXml/itemProps5.xml><?xml version="1.0" encoding="utf-8"?>
<ds:datastoreItem xmlns:ds="http://schemas.openxmlformats.org/officeDocument/2006/customXml" ds:itemID="{4F19F5CD-7A74-4F75-8A07-7AB5116D1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HES-SO (MLS).dotm</Template>
  <TotalTime>435</TotalTime>
  <Pages>31</Pages>
  <Words>2618</Words>
  <Characters>14404</Characters>
  <Application>Microsoft Office Word</Application>
  <DocSecurity>0</DocSecurity>
  <Lines>120</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Fermentum, adipiscing, scelerisque, elementum, pellentesque, hendrerit, risus, tortor, dignissim, eleifend, blaendit, mauris.</cp:keywords>
  <cp:lastModifiedBy>Capocasale Romain</cp:lastModifiedBy>
  <cp:revision>25</cp:revision>
  <cp:lastPrinted>2011-02-04T12:19:00Z</cp:lastPrinted>
  <dcterms:created xsi:type="dcterms:W3CDTF">2013-09-24T08:32:00Z</dcterms:created>
  <dcterms:modified xsi:type="dcterms:W3CDTF">2021-03-21T13:41:00Z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ContentTypeId">
    <vt:lpwstr>0x0101002197A3673800DB42B7D6B8A716F4BD35</vt:lpwstr>
  </property>
</Properties>
</file>